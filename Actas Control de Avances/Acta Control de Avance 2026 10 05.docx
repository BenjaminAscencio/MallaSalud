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4855"/>
      </w:tblGrid>
      <w:tr w:rsidR="00EF05CB" w:rsidRPr="00F110BC" w14:paraId="14E7AA8E" w14:textId="77777777" w:rsidTr="00EF05CB">
        <w:tc>
          <w:tcPr>
            <w:tcW w:w="2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340436" w14:textId="1AE0C750" w:rsidR="00EF05CB" w:rsidRPr="00F110BC" w:rsidRDefault="00EF05CB" w:rsidP="00AE5950">
            <w:pPr>
              <w:pStyle w:val="Ttulo1"/>
              <w:numPr>
                <w:ilvl w:val="0"/>
                <w:numId w:val="0"/>
              </w:numPr>
              <w:ind w:left="360"/>
            </w:pPr>
            <w:r w:rsidRPr="00F110BC">
              <w:t xml:space="preserve">Fecha </w:t>
            </w:r>
          </w:p>
        </w:tc>
        <w:tc>
          <w:tcPr>
            <w:tcW w:w="2751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92B1594" w14:textId="600CE923" w:rsidR="00EF05CB" w:rsidRPr="00F110BC" w:rsidRDefault="00EF05CB" w:rsidP="00AE5950">
            <w:pPr>
              <w:pStyle w:val="Ttulo1"/>
              <w:numPr>
                <w:ilvl w:val="0"/>
                <w:numId w:val="0"/>
              </w:numPr>
              <w:ind w:left="360"/>
            </w:pPr>
            <w:r>
              <w:t>05 / 10 / 2026</w:t>
            </w:r>
          </w:p>
        </w:tc>
      </w:tr>
    </w:tbl>
    <w:p w14:paraId="1686D09F" w14:textId="77777777" w:rsidR="004B33AD" w:rsidRPr="00F110BC" w:rsidRDefault="004B33AD" w:rsidP="0056770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7"/>
        <w:gridCol w:w="8343"/>
      </w:tblGrid>
      <w:tr w:rsidR="002A1C58" w:rsidRPr="00F110BC" w14:paraId="4BEDC3E6" w14:textId="77777777" w:rsidTr="00E7338B">
        <w:tc>
          <w:tcPr>
            <w:tcW w:w="5000" w:type="pct"/>
            <w:gridSpan w:val="2"/>
            <w:vAlign w:val="center"/>
          </w:tcPr>
          <w:p w14:paraId="4CFE1EBB" w14:textId="77777777" w:rsidR="002A1C58" w:rsidRPr="00F110BC" w:rsidRDefault="002A1C58" w:rsidP="00567704">
            <w:pPr>
              <w:pStyle w:val="Encabezado"/>
            </w:pPr>
            <w:r w:rsidRPr="00F110BC">
              <w:t>Agenda reunión</w:t>
            </w:r>
          </w:p>
        </w:tc>
      </w:tr>
      <w:tr w:rsidR="0010142B" w:rsidRPr="00F110BC" w14:paraId="0C12F367" w14:textId="77777777" w:rsidTr="003C5E72">
        <w:tc>
          <w:tcPr>
            <w:tcW w:w="276" w:type="pct"/>
            <w:vAlign w:val="center"/>
          </w:tcPr>
          <w:p w14:paraId="7B8131D5" w14:textId="1831287C" w:rsidR="0010142B" w:rsidRPr="00F110BC" w:rsidRDefault="00D9763F" w:rsidP="00567704">
            <w:pPr>
              <w:pStyle w:val="Encabezado"/>
            </w:pPr>
            <w:r w:rsidRPr="00F110BC">
              <w:t>1</w:t>
            </w:r>
          </w:p>
        </w:tc>
        <w:tc>
          <w:tcPr>
            <w:tcW w:w="4724" w:type="pct"/>
          </w:tcPr>
          <w:p w14:paraId="2661AC12" w14:textId="33A5FB01" w:rsidR="0010142B" w:rsidRPr="00F110BC" w:rsidRDefault="00D13423" w:rsidP="00567704">
            <w:r>
              <w:t>Revisión de Avance de Planificación</w:t>
            </w:r>
          </w:p>
        </w:tc>
      </w:tr>
      <w:tr w:rsidR="00D9763F" w:rsidRPr="00F110BC" w14:paraId="0C6D1DB6" w14:textId="77777777" w:rsidTr="00295992">
        <w:trPr>
          <w:trHeight w:val="43"/>
        </w:trPr>
        <w:tc>
          <w:tcPr>
            <w:tcW w:w="276" w:type="pct"/>
            <w:vAlign w:val="center"/>
          </w:tcPr>
          <w:p w14:paraId="1817FF3C" w14:textId="16675F6F" w:rsidR="00D9763F" w:rsidRPr="00F110BC" w:rsidRDefault="00D9763F" w:rsidP="00567704">
            <w:pPr>
              <w:pStyle w:val="Encabezado"/>
            </w:pPr>
            <w:r w:rsidRPr="00F110BC">
              <w:t>2</w:t>
            </w:r>
          </w:p>
        </w:tc>
        <w:tc>
          <w:tcPr>
            <w:tcW w:w="4724" w:type="pct"/>
          </w:tcPr>
          <w:p w14:paraId="6BA74E20" w14:textId="16DEED21" w:rsidR="00D9763F" w:rsidRPr="00F110BC" w:rsidRDefault="00AE5950" w:rsidP="00567704">
            <w:r>
              <w:t>Coordinación de Fechas Futuras</w:t>
            </w:r>
          </w:p>
        </w:tc>
      </w:tr>
      <w:tr w:rsidR="00B619BC" w:rsidRPr="00F110BC" w14:paraId="1780C74C" w14:textId="77777777" w:rsidTr="00295992">
        <w:trPr>
          <w:trHeight w:val="43"/>
        </w:trPr>
        <w:tc>
          <w:tcPr>
            <w:tcW w:w="276" w:type="pct"/>
            <w:vAlign w:val="center"/>
          </w:tcPr>
          <w:p w14:paraId="7C3B3ABB" w14:textId="296E0715" w:rsidR="00B619BC" w:rsidRPr="00F110BC" w:rsidRDefault="00B619BC" w:rsidP="00567704">
            <w:pPr>
              <w:pStyle w:val="Encabezado"/>
            </w:pPr>
            <w:r w:rsidRPr="00F110BC">
              <w:t>3</w:t>
            </w:r>
          </w:p>
        </w:tc>
        <w:tc>
          <w:tcPr>
            <w:tcW w:w="4724" w:type="pct"/>
          </w:tcPr>
          <w:p w14:paraId="0749063B" w14:textId="00A00302" w:rsidR="00B619BC" w:rsidRPr="00F110BC" w:rsidRDefault="007520FD" w:rsidP="00567704">
            <w:r>
              <w:t>Control de Acuerdos</w:t>
            </w:r>
          </w:p>
        </w:tc>
      </w:tr>
    </w:tbl>
    <w:p w14:paraId="51D473E7" w14:textId="77777777" w:rsidR="00F76143" w:rsidRPr="00F110BC" w:rsidRDefault="00F76143" w:rsidP="00567704"/>
    <w:tbl>
      <w:tblPr>
        <w:tblW w:w="49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98"/>
        <w:gridCol w:w="4800"/>
        <w:gridCol w:w="986"/>
      </w:tblGrid>
      <w:tr w:rsidR="0022106A" w:rsidRPr="00F110BC" w14:paraId="6C4BCFB5" w14:textId="00E93036" w:rsidTr="0022106A">
        <w:tc>
          <w:tcPr>
            <w:tcW w:w="5000" w:type="pct"/>
            <w:gridSpan w:val="3"/>
            <w:vAlign w:val="center"/>
          </w:tcPr>
          <w:p w14:paraId="0CEB3135" w14:textId="260F08E7" w:rsidR="0022106A" w:rsidRPr="00F110BC" w:rsidRDefault="0022106A" w:rsidP="007057A9">
            <w:pPr>
              <w:pStyle w:val="Encabezado"/>
              <w:jc w:val="center"/>
              <w:rPr>
                <w:rFonts w:asciiTheme="majorHAnsi" w:hAnsiTheme="majorHAnsi" w:cstheme="majorHAnsi"/>
              </w:rPr>
            </w:pPr>
            <w:r w:rsidRPr="00F110BC">
              <w:rPr>
                <w:rFonts w:asciiTheme="majorHAnsi" w:hAnsiTheme="majorHAnsi" w:cstheme="majorHAnsi"/>
              </w:rPr>
              <w:t>Asistentes Reunión</w:t>
            </w:r>
          </w:p>
        </w:tc>
      </w:tr>
      <w:tr w:rsidR="0022106A" w:rsidRPr="00F110BC" w14:paraId="549422F4" w14:textId="35CB6A77" w:rsidTr="0064594C">
        <w:tc>
          <w:tcPr>
            <w:tcW w:w="1707" w:type="pct"/>
            <w:vAlign w:val="center"/>
          </w:tcPr>
          <w:p w14:paraId="336C43E6" w14:textId="77777777" w:rsidR="0022106A" w:rsidRPr="00F110BC" w:rsidRDefault="0022106A" w:rsidP="00567704">
            <w:pPr>
              <w:pStyle w:val="Encabezado"/>
              <w:rPr>
                <w:b/>
                <w:bCs/>
              </w:rPr>
            </w:pPr>
            <w:r w:rsidRPr="00F110BC">
              <w:rPr>
                <w:b/>
                <w:bCs/>
              </w:rPr>
              <w:t>Nombre</w:t>
            </w:r>
          </w:p>
        </w:tc>
        <w:tc>
          <w:tcPr>
            <w:tcW w:w="2732" w:type="pct"/>
            <w:vAlign w:val="center"/>
          </w:tcPr>
          <w:p w14:paraId="47A82BF4" w14:textId="77777777" w:rsidR="0022106A" w:rsidRPr="00F110BC" w:rsidRDefault="0022106A" w:rsidP="00567704">
            <w:pPr>
              <w:pStyle w:val="Encabezado"/>
              <w:rPr>
                <w:b/>
                <w:bCs/>
              </w:rPr>
            </w:pPr>
            <w:r w:rsidRPr="00F110BC">
              <w:rPr>
                <w:b/>
                <w:bCs/>
              </w:rPr>
              <w:t>Rol</w:t>
            </w:r>
          </w:p>
        </w:tc>
        <w:tc>
          <w:tcPr>
            <w:tcW w:w="561" w:type="pct"/>
          </w:tcPr>
          <w:p w14:paraId="57C01CA7" w14:textId="05A0B8DD" w:rsidR="0022106A" w:rsidRPr="00F110BC" w:rsidRDefault="0022106A" w:rsidP="00567704">
            <w:pPr>
              <w:pStyle w:val="Encabezado"/>
              <w:rPr>
                <w:b/>
                <w:bCs/>
              </w:rPr>
            </w:pPr>
            <w:r w:rsidRPr="00F110BC">
              <w:rPr>
                <w:b/>
                <w:bCs/>
              </w:rPr>
              <w:t>Presente</w:t>
            </w:r>
          </w:p>
        </w:tc>
      </w:tr>
      <w:tr w:rsidR="0022106A" w:rsidRPr="00F110BC" w14:paraId="4250F03B" w14:textId="0B534EAA" w:rsidTr="0064594C">
        <w:tc>
          <w:tcPr>
            <w:tcW w:w="1707" w:type="pct"/>
            <w:vAlign w:val="center"/>
          </w:tcPr>
          <w:p w14:paraId="3984C070" w14:textId="02C46AC2" w:rsidR="0022106A" w:rsidRPr="00F110BC" w:rsidRDefault="00D13423" w:rsidP="004C69C7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Felipe Antonio Krauss</w:t>
            </w:r>
          </w:p>
        </w:tc>
        <w:tc>
          <w:tcPr>
            <w:tcW w:w="2732" w:type="pct"/>
            <w:vAlign w:val="center"/>
          </w:tcPr>
          <w:p w14:paraId="34D74A7A" w14:textId="2D26F7C8" w:rsidR="0022106A" w:rsidRPr="00F110BC" w:rsidRDefault="00D13423" w:rsidP="004C69C7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Docente Guía</w:t>
            </w:r>
          </w:p>
        </w:tc>
        <w:tc>
          <w:tcPr>
            <w:tcW w:w="561" w:type="pct"/>
          </w:tcPr>
          <w:p w14:paraId="15FD7753" w14:textId="7433D190" w:rsidR="0022106A" w:rsidRPr="00F110BC" w:rsidRDefault="00AE5950" w:rsidP="004C69C7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Si</w:t>
            </w:r>
          </w:p>
        </w:tc>
      </w:tr>
      <w:tr w:rsidR="00AE5950" w:rsidRPr="00F110BC" w14:paraId="0DF52A7A" w14:textId="77777777" w:rsidTr="0064594C">
        <w:tc>
          <w:tcPr>
            <w:tcW w:w="1707" w:type="pct"/>
            <w:vAlign w:val="center"/>
          </w:tcPr>
          <w:p w14:paraId="12A156FC" w14:textId="4E15CAC0" w:rsidR="00AE5950" w:rsidRDefault="00D13423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Benjamín Ascencio</w:t>
            </w:r>
          </w:p>
        </w:tc>
        <w:tc>
          <w:tcPr>
            <w:tcW w:w="2732" w:type="pct"/>
            <w:vAlign w:val="center"/>
          </w:tcPr>
          <w:p w14:paraId="5292CC66" w14:textId="4AFC74D8" w:rsidR="00AE5950" w:rsidRDefault="00AE5950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Estudiante (Backend y Datos)</w:t>
            </w:r>
          </w:p>
        </w:tc>
        <w:tc>
          <w:tcPr>
            <w:tcW w:w="561" w:type="pct"/>
          </w:tcPr>
          <w:p w14:paraId="64B85080" w14:textId="59A143D1" w:rsidR="00AE5950" w:rsidRDefault="00AE5950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Si</w:t>
            </w:r>
          </w:p>
        </w:tc>
      </w:tr>
      <w:tr w:rsidR="003A05A8" w:rsidRPr="00F110BC" w14:paraId="33B2E02B" w14:textId="77777777" w:rsidTr="0064594C">
        <w:tc>
          <w:tcPr>
            <w:tcW w:w="1707" w:type="pct"/>
            <w:vAlign w:val="center"/>
          </w:tcPr>
          <w:p w14:paraId="2855CA6B" w14:textId="1871E967" w:rsidR="003A05A8" w:rsidRDefault="00D13423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Pablo Carrasco</w:t>
            </w:r>
          </w:p>
        </w:tc>
        <w:tc>
          <w:tcPr>
            <w:tcW w:w="2732" w:type="pct"/>
            <w:vAlign w:val="center"/>
          </w:tcPr>
          <w:p w14:paraId="7E432FE0" w14:textId="7ED9528F" w:rsidR="003A05A8" w:rsidRDefault="003A05A8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Estudiante (Frontend e Interfaces)</w:t>
            </w:r>
          </w:p>
        </w:tc>
        <w:tc>
          <w:tcPr>
            <w:tcW w:w="561" w:type="pct"/>
          </w:tcPr>
          <w:p w14:paraId="7290AFBD" w14:textId="498DB841" w:rsidR="003A05A8" w:rsidRDefault="009D4B64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Si</w:t>
            </w:r>
          </w:p>
        </w:tc>
      </w:tr>
    </w:tbl>
    <w:p w14:paraId="1CD3F306" w14:textId="77777777" w:rsidR="0010142B" w:rsidRDefault="0010142B" w:rsidP="00567704"/>
    <w:p w14:paraId="5EDAFC5A" w14:textId="5B445A8F" w:rsidR="00BA1EFD" w:rsidRDefault="00AE5950" w:rsidP="00BA1EFD">
      <w:pPr>
        <w:pStyle w:val="Ttulo1"/>
      </w:pPr>
      <w:r>
        <w:t xml:space="preserve">Revisión de </w:t>
      </w:r>
      <w:r w:rsidR="00D13423">
        <w:t>Avance de Planificación</w:t>
      </w:r>
    </w:p>
    <w:p w14:paraId="52064EE6" w14:textId="77777777" w:rsidR="00D13423" w:rsidRDefault="00D13423" w:rsidP="001A6912"/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413"/>
        <w:gridCol w:w="1413"/>
        <w:gridCol w:w="6004"/>
      </w:tblGrid>
      <w:tr w:rsidR="00D13423" w14:paraId="389D1EB3" w14:textId="77777777" w:rsidTr="00D134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D654A5B" w14:textId="19C02005" w:rsidR="00D13423" w:rsidRDefault="00D13423" w:rsidP="001A6912">
            <w:r>
              <w:t>Actividad Comprometida</w:t>
            </w:r>
          </w:p>
        </w:tc>
        <w:tc>
          <w:tcPr>
            <w:tcW w:w="1638" w:type="dxa"/>
          </w:tcPr>
          <w:p w14:paraId="71E2481E" w14:textId="010A67CD" w:rsidR="00D13423" w:rsidRDefault="00D13423" w:rsidP="001A6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Semana Comprometida</w:t>
            </w:r>
          </w:p>
        </w:tc>
        <w:tc>
          <w:tcPr>
            <w:tcW w:w="2944" w:type="dxa"/>
          </w:tcPr>
          <w:p w14:paraId="10F5968B" w14:textId="641DD382" w:rsidR="00D13423" w:rsidRDefault="00D13423" w:rsidP="001A6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Evidencias de cumplimiento</w:t>
            </w:r>
          </w:p>
        </w:tc>
      </w:tr>
      <w:tr w:rsidR="00D13423" w14:paraId="24E5DDA0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7EAF8873" w14:textId="77777777" w:rsidR="00D13423" w:rsidRDefault="00D13423" w:rsidP="001A6912">
            <w:r>
              <w:t>Definición de Requisitos y Arquitectura Base</w:t>
            </w:r>
          </w:p>
        </w:tc>
        <w:tc>
          <w:tcPr>
            <w:tcW w:w="1638" w:type="dxa"/>
          </w:tcPr>
          <w:p w14:paraId="2F12924C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Semanas 3 a 5</w:t>
            </w:r>
          </w:p>
        </w:tc>
        <w:tc>
          <w:tcPr>
            <w:tcW w:w="2944" w:type="dxa"/>
          </w:tcPr>
          <w:p w14:paraId="76834473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Informe Formativa Fase 1, Guía del Estudiante con Plan de Trabajo y Presentación del Proyecto.</w:t>
            </w:r>
          </w:p>
        </w:tc>
      </w:tr>
      <w:tr w:rsidR="00D13423" w14:paraId="708D1A49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2174018B" w14:textId="0EBC3448" w:rsidR="00D13423" w:rsidRDefault="00D13423" w:rsidP="001A6912">
            <w:r>
              <w:t xml:space="preserve">Configuración de Persistencia y ORM </w:t>
            </w:r>
          </w:p>
        </w:tc>
        <w:tc>
          <w:tcPr>
            <w:tcW w:w="1638" w:type="dxa"/>
          </w:tcPr>
          <w:p w14:paraId="7A6BF0BB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Semanas 5 y 6</w:t>
            </w:r>
          </w:p>
        </w:tc>
        <w:tc>
          <w:tcPr>
            <w:tcW w:w="2944" w:type="dxa"/>
          </w:tcPr>
          <w:p w14:paraId="19FF41D4" w14:textId="2A196CD9" w:rsidR="00D13423" w:rsidRDefault="006D6C18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Video: </w:t>
            </w:r>
            <w:hyperlink r:id="rId8" w:history="1">
              <w:r w:rsidRPr="002929B6">
                <w:rPr>
                  <w:rStyle w:val="Hipervnculo"/>
                </w:rPr>
                <w:t>https://github.com/BenjaminAscencio/MallaSalud/tree/main/Video%20avance</w:t>
              </w:r>
            </w:hyperlink>
          </w:p>
        </w:tc>
      </w:tr>
      <w:tr w:rsidR="00D13423" w14:paraId="2E214421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70364C2A" w14:textId="0E167611" w:rsidR="00D13423" w:rsidRDefault="00D13423" w:rsidP="001A6912">
            <w:r>
              <w:t xml:space="preserve">Población de Datos de Prueba </w:t>
            </w:r>
          </w:p>
        </w:tc>
        <w:tc>
          <w:tcPr>
            <w:tcW w:w="1638" w:type="dxa"/>
          </w:tcPr>
          <w:p w14:paraId="6E14EBCE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Semanas 6 y 7</w:t>
            </w:r>
          </w:p>
        </w:tc>
        <w:tc>
          <w:tcPr>
            <w:tcW w:w="2944" w:type="dxa"/>
          </w:tcPr>
          <w:p w14:paraId="33A7241D" w14:textId="673D0DFE" w:rsidR="00D13423" w:rsidRDefault="006D6C18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Video</w:t>
            </w:r>
            <w:r>
              <w:t xml:space="preserve">: </w:t>
            </w:r>
            <w:hyperlink r:id="rId9" w:history="1">
              <w:r w:rsidRPr="002929B6">
                <w:rPr>
                  <w:rStyle w:val="Hipervnculo"/>
                </w:rPr>
                <w:t>https://github.com/BenjaminAscencio/MallaSalud/tree/main/Video%20avance</w:t>
              </w:r>
            </w:hyperlink>
          </w:p>
        </w:tc>
      </w:tr>
    </w:tbl>
    <w:p w14:paraId="65B6E5CD" w14:textId="77777777" w:rsidR="00D13423" w:rsidRDefault="00D13423" w:rsidP="001A6912"/>
    <w:p w14:paraId="305AA4B3" w14:textId="77777777" w:rsidR="00D13423" w:rsidRDefault="00D13423" w:rsidP="001A6912"/>
    <w:p w14:paraId="1B1C0DCA" w14:textId="77777777" w:rsidR="00D13423" w:rsidRDefault="00D13423" w:rsidP="001A6912"/>
    <w:p w14:paraId="428422D3" w14:textId="48A59C33" w:rsidR="00BA1EFD" w:rsidRDefault="000B5170" w:rsidP="00BA1EFD">
      <w:pPr>
        <w:pStyle w:val="Ttulo1"/>
      </w:pPr>
      <w:r>
        <w:t>Observaciones al avance</w:t>
      </w:r>
    </w:p>
    <w:p w14:paraId="6550364E" w14:textId="77777777" w:rsidR="00BD23E0" w:rsidRDefault="00BD23E0" w:rsidP="00273A85"/>
    <w:p w14:paraId="290367D3" w14:textId="77777777" w:rsidR="0076337D" w:rsidRPr="000F4ED3" w:rsidRDefault="0076337D" w:rsidP="000F4ED3"/>
    <w:p w14:paraId="3D81E2C1" w14:textId="4AF18821" w:rsidR="00357BE6" w:rsidRDefault="00A71E50" w:rsidP="00A71E50">
      <w:pPr>
        <w:pStyle w:val="Ttulo1"/>
      </w:pPr>
      <w:r>
        <w:t>Control de Acuerdos</w:t>
      </w:r>
    </w:p>
    <w:p w14:paraId="7FAEB00B" w14:textId="423BA506" w:rsidR="00423630" w:rsidRDefault="00423630" w:rsidP="00423630">
      <w:pPr>
        <w:pStyle w:val="Ttulo2"/>
        <w:rPr>
          <w:lang w:val="es-ES"/>
        </w:rPr>
      </w:pPr>
      <w:r>
        <w:rPr>
          <w:lang w:val="es-ES"/>
        </w:rPr>
        <w:t>Acuerdos Anteriores</w:t>
      </w:r>
    </w:p>
    <w:p w14:paraId="1CBC2F4E" w14:textId="52BDA61C" w:rsidR="00423630" w:rsidRDefault="00423630" w:rsidP="00D64BF6"/>
    <w:tbl>
      <w:tblPr>
        <w:tblStyle w:val="Tablaconcuadrcula1clara"/>
        <w:tblW w:w="0" w:type="auto"/>
        <w:tblLook w:val="0420" w:firstRow="1" w:lastRow="0" w:firstColumn="0" w:lastColumn="0" w:noHBand="0" w:noVBand="1"/>
      </w:tblPr>
      <w:tblGrid>
        <w:gridCol w:w="3529"/>
        <w:gridCol w:w="1461"/>
        <w:gridCol w:w="1050"/>
        <w:gridCol w:w="1139"/>
        <w:gridCol w:w="1651"/>
      </w:tblGrid>
      <w:tr w:rsidR="00FF444E" w14:paraId="228EFE19" w14:textId="77777777" w:rsidTr="00AE52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29" w:type="dxa"/>
          </w:tcPr>
          <w:p w14:paraId="7772922F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Acuerdo</w:t>
            </w:r>
          </w:p>
        </w:tc>
        <w:tc>
          <w:tcPr>
            <w:tcW w:w="1461" w:type="dxa"/>
          </w:tcPr>
          <w:p w14:paraId="015F1E6C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Responsable</w:t>
            </w:r>
          </w:p>
        </w:tc>
        <w:tc>
          <w:tcPr>
            <w:tcW w:w="1050" w:type="dxa"/>
          </w:tcPr>
          <w:p w14:paraId="391EC6C3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Plazo</w:t>
            </w:r>
          </w:p>
        </w:tc>
        <w:tc>
          <w:tcPr>
            <w:tcW w:w="1139" w:type="dxa"/>
          </w:tcPr>
          <w:p w14:paraId="6CBC0326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Cumplido</w:t>
            </w:r>
          </w:p>
        </w:tc>
        <w:tc>
          <w:tcPr>
            <w:tcW w:w="1651" w:type="dxa"/>
          </w:tcPr>
          <w:p w14:paraId="03D1CC15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Observaciones</w:t>
            </w:r>
          </w:p>
        </w:tc>
      </w:tr>
      <w:tr w:rsidR="00FF444E" w14:paraId="3FAFFA6B" w14:textId="77777777" w:rsidTr="00AE5202">
        <w:tc>
          <w:tcPr>
            <w:tcW w:w="3529" w:type="dxa"/>
          </w:tcPr>
          <w:p w14:paraId="62B6CEF6" w14:textId="0E5A6CD2" w:rsidR="00FF444E" w:rsidRDefault="00FF444E" w:rsidP="00FF444E"/>
        </w:tc>
        <w:tc>
          <w:tcPr>
            <w:tcW w:w="1461" w:type="dxa"/>
          </w:tcPr>
          <w:p w14:paraId="1A2E90F5" w14:textId="6E138552" w:rsidR="00FF444E" w:rsidRDefault="00FF444E" w:rsidP="00FF444E"/>
        </w:tc>
        <w:tc>
          <w:tcPr>
            <w:tcW w:w="1050" w:type="dxa"/>
          </w:tcPr>
          <w:p w14:paraId="077BB577" w14:textId="77777777" w:rsidR="00FF444E" w:rsidRDefault="00FF444E" w:rsidP="00FF444E">
            <w:pPr>
              <w:rPr>
                <w:lang w:val="es-ES"/>
              </w:rPr>
            </w:pPr>
          </w:p>
        </w:tc>
        <w:tc>
          <w:tcPr>
            <w:tcW w:w="1139" w:type="dxa"/>
          </w:tcPr>
          <w:p w14:paraId="2FED3B06" w14:textId="6F56C013" w:rsidR="00FF444E" w:rsidRDefault="00FF444E" w:rsidP="00FF444E">
            <w:pPr>
              <w:rPr>
                <w:lang w:val="es-ES"/>
              </w:rPr>
            </w:pPr>
          </w:p>
        </w:tc>
        <w:tc>
          <w:tcPr>
            <w:tcW w:w="1651" w:type="dxa"/>
          </w:tcPr>
          <w:p w14:paraId="3AFE0FC6" w14:textId="77777777" w:rsidR="00FF444E" w:rsidRDefault="00FF444E" w:rsidP="00FF444E">
            <w:pPr>
              <w:rPr>
                <w:lang w:val="es-ES"/>
              </w:rPr>
            </w:pPr>
          </w:p>
        </w:tc>
      </w:tr>
    </w:tbl>
    <w:p w14:paraId="690C95AC" w14:textId="77777777" w:rsidR="0035204B" w:rsidRDefault="0035204B" w:rsidP="00D64BF6">
      <w:pPr>
        <w:rPr>
          <w:lang w:val="es-ES"/>
        </w:rPr>
      </w:pPr>
    </w:p>
    <w:p w14:paraId="20E8DE57" w14:textId="39EFEAA6" w:rsidR="00423630" w:rsidRDefault="00423630" w:rsidP="00423630">
      <w:pPr>
        <w:pStyle w:val="Ttulo2"/>
        <w:rPr>
          <w:lang w:val="es-ES"/>
        </w:rPr>
      </w:pPr>
      <w:r>
        <w:rPr>
          <w:lang w:val="es-ES"/>
        </w:rPr>
        <w:t>Acuerdos de la presente reunión</w:t>
      </w:r>
    </w:p>
    <w:p w14:paraId="794A0C8B" w14:textId="77777777" w:rsidR="00572AEB" w:rsidRDefault="00572AEB" w:rsidP="00572AEB">
      <w:pPr>
        <w:rPr>
          <w:lang w:val="es-ES"/>
        </w:rPr>
      </w:pPr>
    </w:p>
    <w:tbl>
      <w:tblPr>
        <w:tblStyle w:val="Tablaconcuadrcula1clara"/>
        <w:tblW w:w="0" w:type="auto"/>
        <w:tblLook w:val="0420" w:firstRow="1" w:lastRow="0" w:firstColumn="0" w:lastColumn="0" w:noHBand="0" w:noVBand="1"/>
      </w:tblPr>
      <w:tblGrid>
        <w:gridCol w:w="4957"/>
        <w:gridCol w:w="1701"/>
        <w:gridCol w:w="2126"/>
      </w:tblGrid>
      <w:tr w:rsidR="00854EC6" w14:paraId="295898C5" w14:textId="77777777" w:rsidTr="00854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57" w:type="dxa"/>
          </w:tcPr>
          <w:p w14:paraId="77AA13A5" w14:textId="77777777" w:rsidR="00854EC6" w:rsidRDefault="00854EC6" w:rsidP="00AA3035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Acuerdo</w:t>
            </w:r>
          </w:p>
        </w:tc>
        <w:tc>
          <w:tcPr>
            <w:tcW w:w="1701" w:type="dxa"/>
          </w:tcPr>
          <w:p w14:paraId="52C0AAA9" w14:textId="77777777" w:rsidR="00854EC6" w:rsidRDefault="00854EC6" w:rsidP="00AA3035">
            <w:pPr>
              <w:rPr>
                <w:lang w:val="es-ES"/>
              </w:rPr>
            </w:pPr>
            <w:r>
              <w:rPr>
                <w:lang w:val="es-ES"/>
              </w:rPr>
              <w:t>Responsable</w:t>
            </w:r>
          </w:p>
        </w:tc>
        <w:tc>
          <w:tcPr>
            <w:tcW w:w="2126" w:type="dxa"/>
          </w:tcPr>
          <w:p w14:paraId="445FE9B0" w14:textId="77777777" w:rsidR="00854EC6" w:rsidRDefault="00854EC6" w:rsidP="00AA3035">
            <w:pPr>
              <w:rPr>
                <w:lang w:val="es-ES"/>
              </w:rPr>
            </w:pPr>
            <w:r>
              <w:rPr>
                <w:lang w:val="es-ES"/>
              </w:rPr>
              <w:t>Plazo</w:t>
            </w:r>
          </w:p>
        </w:tc>
      </w:tr>
      <w:tr w:rsidR="00854EC6" w14:paraId="3A0CA9CB" w14:textId="77777777" w:rsidTr="00854EC6">
        <w:tc>
          <w:tcPr>
            <w:tcW w:w="4957" w:type="dxa"/>
          </w:tcPr>
          <w:p w14:paraId="46E98160" w14:textId="77777777" w:rsidR="00854EC6" w:rsidRDefault="00854EC6" w:rsidP="00AA3035"/>
        </w:tc>
        <w:tc>
          <w:tcPr>
            <w:tcW w:w="1701" w:type="dxa"/>
          </w:tcPr>
          <w:p w14:paraId="0715287B" w14:textId="77777777" w:rsidR="00854EC6" w:rsidRDefault="00854EC6" w:rsidP="00AA3035"/>
        </w:tc>
        <w:tc>
          <w:tcPr>
            <w:tcW w:w="2126" w:type="dxa"/>
          </w:tcPr>
          <w:p w14:paraId="51BE99AD" w14:textId="77777777" w:rsidR="00854EC6" w:rsidRDefault="00854EC6" w:rsidP="00AA3035">
            <w:pPr>
              <w:rPr>
                <w:lang w:val="es-ES"/>
              </w:rPr>
            </w:pPr>
          </w:p>
        </w:tc>
      </w:tr>
    </w:tbl>
    <w:p w14:paraId="51F2625A" w14:textId="5ADA18D9" w:rsidR="00572AEB" w:rsidRPr="00084C16" w:rsidRDefault="00572AEB" w:rsidP="00084C16">
      <w:pPr>
        <w:rPr>
          <w:lang w:val="es-ES"/>
        </w:rPr>
      </w:pPr>
    </w:p>
    <w:sectPr w:rsidR="00572AEB" w:rsidRPr="00084C16" w:rsidSect="00753413">
      <w:headerReference w:type="default" r:id="rId10"/>
      <w:pgSz w:w="12242" w:h="15842" w:code="1"/>
      <w:pgMar w:top="1417" w:right="1701" w:bottom="141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6A9A4" w14:textId="77777777" w:rsidR="00250A25" w:rsidRDefault="00250A25" w:rsidP="00567704">
      <w:r>
        <w:separator/>
      </w:r>
    </w:p>
  </w:endnote>
  <w:endnote w:type="continuationSeparator" w:id="0">
    <w:p w14:paraId="1FDC3622" w14:textId="77777777" w:rsidR="00250A25" w:rsidRDefault="00250A25" w:rsidP="00567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erif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6D7DA" w14:textId="77777777" w:rsidR="00250A25" w:rsidRDefault="00250A25" w:rsidP="00567704">
      <w:r>
        <w:separator/>
      </w:r>
    </w:p>
  </w:footnote>
  <w:footnote w:type="continuationSeparator" w:id="0">
    <w:p w14:paraId="6C724A04" w14:textId="77777777" w:rsidR="00250A25" w:rsidRDefault="00250A25" w:rsidP="00567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925"/>
      <w:gridCol w:w="2725"/>
      <w:gridCol w:w="1180"/>
    </w:tblGrid>
    <w:tr w:rsidR="00D13423" w:rsidRPr="00C24F1B" w14:paraId="7AD02777" w14:textId="77777777" w:rsidTr="006C11F5">
      <w:trPr>
        <w:cantSplit/>
        <w:trHeight w:val="1254"/>
      </w:trPr>
      <w:tc>
        <w:tcPr>
          <w:tcW w:w="2789" w:type="pct"/>
          <w:vAlign w:val="center"/>
        </w:tcPr>
        <w:p w14:paraId="14094EF5" w14:textId="7E9A4F55" w:rsidR="00D13423" w:rsidRPr="00C24F1B" w:rsidRDefault="00D13423" w:rsidP="00567704">
          <w:pPr>
            <w:pStyle w:val="Encabezado"/>
          </w:pPr>
          <w:r>
            <w:rPr>
              <w:noProof/>
              <w:lang w:eastAsia="es-CL"/>
            </w:rPr>
            <w:drawing>
              <wp:inline distT="0" distB="0" distL="0" distR="0" wp14:anchorId="00E265AC" wp14:editId="08631948">
                <wp:extent cx="3038475" cy="669494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7756" cy="6737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43" w:type="pct"/>
          <w:vAlign w:val="center"/>
        </w:tcPr>
        <w:p w14:paraId="4426CABF" w14:textId="279CAAEB" w:rsidR="00D13423" w:rsidRPr="00C24F1B" w:rsidRDefault="00D13423" w:rsidP="009F5822">
          <w:pPr>
            <w:pStyle w:val="Listaconnmeros"/>
            <w:numPr>
              <w:ilvl w:val="0"/>
              <w:numId w:val="0"/>
            </w:numPr>
            <w:ind w:left="360"/>
          </w:pPr>
          <w:r w:rsidRPr="00C24F1B">
            <w:t xml:space="preserve">Acta de </w:t>
          </w:r>
          <w:r>
            <w:t>Control de Avance</w:t>
          </w:r>
        </w:p>
      </w:tc>
      <w:tc>
        <w:tcPr>
          <w:tcW w:w="668" w:type="pct"/>
          <w:vAlign w:val="center"/>
        </w:tcPr>
        <w:p w14:paraId="1CE356E5" w14:textId="77777777" w:rsidR="00D13423" w:rsidRPr="00C24F1B" w:rsidRDefault="00D13423" w:rsidP="00567704">
          <w:r w:rsidRPr="00C24F1B">
            <w:rPr>
              <w:snapToGrid w:val="0"/>
            </w:rPr>
            <w:t xml:space="preserve">Página </w:t>
          </w:r>
          <w:r w:rsidRPr="00C24F1B">
            <w:rPr>
              <w:snapToGrid w:val="0"/>
            </w:rPr>
            <w:fldChar w:fldCharType="begin"/>
          </w:r>
          <w:r w:rsidRPr="00C24F1B">
            <w:rPr>
              <w:snapToGrid w:val="0"/>
            </w:rPr>
            <w:instrText>PAGE  \* Arabic  \* MERGEFORMAT</w:instrText>
          </w:r>
          <w:r w:rsidRPr="00C24F1B">
            <w:rPr>
              <w:snapToGrid w:val="0"/>
            </w:rPr>
            <w:fldChar w:fldCharType="separate"/>
          </w:r>
          <w:r>
            <w:rPr>
              <w:noProof/>
              <w:snapToGrid w:val="0"/>
            </w:rPr>
            <w:t>1</w:t>
          </w:r>
          <w:r w:rsidRPr="00C24F1B">
            <w:rPr>
              <w:snapToGrid w:val="0"/>
            </w:rPr>
            <w:fldChar w:fldCharType="end"/>
          </w:r>
          <w:r w:rsidRPr="00C24F1B">
            <w:rPr>
              <w:snapToGrid w:val="0"/>
            </w:rPr>
            <w:t xml:space="preserve"> de </w:t>
          </w:r>
          <w:fldSimple w:instr="NUMPAGES  \* Arabic  \* MERGEFORMAT">
            <w:r w:rsidRPr="004E4DA7">
              <w:rPr>
                <w:noProof/>
                <w:snapToGrid w:val="0"/>
              </w:rPr>
              <w:t>1</w:t>
            </w:r>
          </w:fldSimple>
        </w:p>
        <w:p w14:paraId="1F3CCEA4" w14:textId="0D89CCF0" w:rsidR="00D13423" w:rsidRPr="00C24F1B" w:rsidRDefault="00D13423" w:rsidP="00567704">
          <w:pPr>
            <w:pStyle w:val="Encabezado"/>
          </w:pPr>
        </w:p>
      </w:tc>
    </w:tr>
  </w:tbl>
  <w:p w14:paraId="5CEC6B73" w14:textId="77777777" w:rsidR="004B33AD" w:rsidRPr="004B33AD" w:rsidRDefault="004B33AD" w:rsidP="0056770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6C0493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0874B4C"/>
    <w:multiLevelType w:val="hybridMultilevel"/>
    <w:tmpl w:val="E43A2E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92E44"/>
    <w:multiLevelType w:val="hybridMultilevel"/>
    <w:tmpl w:val="23DE5B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4233D"/>
    <w:multiLevelType w:val="hybridMultilevel"/>
    <w:tmpl w:val="9E467CFC"/>
    <w:lvl w:ilvl="0" w:tplc="3AB0BA86">
      <w:start w:val="1"/>
      <w:numFmt w:val="decimal"/>
      <w:pStyle w:val="Ttulo1"/>
      <w:lvlText w:val="%1."/>
      <w:lvlJc w:val="left"/>
      <w:pPr>
        <w:ind w:left="720" w:hanging="360"/>
      </w:pPr>
    </w:lvl>
    <w:lvl w:ilvl="1" w:tplc="6B949174">
      <w:start w:val="1"/>
      <w:numFmt w:val="bullet"/>
      <w:lvlText w:val="•"/>
      <w:lvlJc w:val="left"/>
      <w:pPr>
        <w:ind w:left="1780" w:hanging="700"/>
      </w:pPr>
      <w:rPr>
        <w:rFonts w:ascii="Arial" w:eastAsia="Times New Roman" w:hAnsi="Arial" w:cs="Aria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220D9C"/>
    <w:multiLevelType w:val="hybridMultilevel"/>
    <w:tmpl w:val="BE0448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70FD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4BA127D"/>
    <w:multiLevelType w:val="hybridMultilevel"/>
    <w:tmpl w:val="F62A33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F355EB"/>
    <w:multiLevelType w:val="hybridMultilevel"/>
    <w:tmpl w:val="C1F093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424E82"/>
    <w:multiLevelType w:val="hybridMultilevel"/>
    <w:tmpl w:val="27903C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410680">
    <w:abstractNumId w:val="0"/>
  </w:num>
  <w:num w:numId="2" w16cid:durableId="358745548">
    <w:abstractNumId w:val="3"/>
  </w:num>
  <w:num w:numId="3" w16cid:durableId="2088378672">
    <w:abstractNumId w:val="6"/>
  </w:num>
  <w:num w:numId="4" w16cid:durableId="1811482846">
    <w:abstractNumId w:val="5"/>
  </w:num>
  <w:num w:numId="5" w16cid:durableId="2003045239">
    <w:abstractNumId w:val="7"/>
  </w:num>
  <w:num w:numId="6" w16cid:durableId="1003237542">
    <w:abstractNumId w:val="1"/>
  </w:num>
  <w:num w:numId="7" w16cid:durableId="1018628901">
    <w:abstractNumId w:val="4"/>
  </w:num>
  <w:num w:numId="8" w16cid:durableId="582765025">
    <w:abstractNumId w:val="8"/>
  </w:num>
  <w:num w:numId="9" w16cid:durableId="204382202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64" w:dllVersion="6" w:nlCheck="1" w:checkStyle="0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CL" w:vendorID="64" w:dllVersion="6" w:nlCheck="1" w:checkStyle="1"/>
  <w:activeWritingStyle w:appName="MSWord" w:lang="es-MX" w:vendorID="64" w:dllVersion="6" w:nlCheck="1" w:checkStyle="1"/>
  <w:activeWritingStyle w:appName="MSWord" w:lang="es-VE" w:vendorID="64" w:dllVersion="6" w:nlCheck="1" w:checkStyle="1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L" w:vendorID="64" w:dllVersion="0" w:nlCheck="1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7A"/>
    <w:rsid w:val="00000411"/>
    <w:rsid w:val="0000306D"/>
    <w:rsid w:val="000039AF"/>
    <w:rsid w:val="00004518"/>
    <w:rsid w:val="00006650"/>
    <w:rsid w:val="00007731"/>
    <w:rsid w:val="00007E7E"/>
    <w:rsid w:val="00010FBB"/>
    <w:rsid w:val="00013AA0"/>
    <w:rsid w:val="00014D96"/>
    <w:rsid w:val="00014DE3"/>
    <w:rsid w:val="00016DC3"/>
    <w:rsid w:val="00017ACD"/>
    <w:rsid w:val="00017FA1"/>
    <w:rsid w:val="000204B0"/>
    <w:rsid w:val="00020F72"/>
    <w:rsid w:val="00021425"/>
    <w:rsid w:val="000230EF"/>
    <w:rsid w:val="0002391E"/>
    <w:rsid w:val="00025E5A"/>
    <w:rsid w:val="000273B1"/>
    <w:rsid w:val="0003033D"/>
    <w:rsid w:val="00030AD1"/>
    <w:rsid w:val="00030D31"/>
    <w:rsid w:val="0003258F"/>
    <w:rsid w:val="000338D5"/>
    <w:rsid w:val="00033A6B"/>
    <w:rsid w:val="00033E95"/>
    <w:rsid w:val="00033F99"/>
    <w:rsid w:val="00034FBD"/>
    <w:rsid w:val="0003508B"/>
    <w:rsid w:val="00041757"/>
    <w:rsid w:val="000437AB"/>
    <w:rsid w:val="00045037"/>
    <w:rsid w:val="00046B0B"/>
    <w:rsid w:val="00046C24"/>
    <w:rsid w:val="00046C4E"/>
    <w:rsid w:val="00046FDD"/>
    <w:rsid w:val="0005023A"/>
    <w:rsid w:val="00051CE9"/>
    <w:rsid w:val="00052EE4"/>
    <w:rsid w:val="000530C3"/>
    <w:rsid w:val="0005349D"/>
    <w:rsid w:val="000534CC"/>
    <w:rsid w:val="0005439E"/>
    <w:rsid w:val="00056E0D"/>
    <w:rsid w:val="00060F60"/>
    <w:rsid w:val="00063EBB"/>
    <w:rsid w:val="000658D8"/>
    <w:rsid w:val="00067184"/>
    <w:rsid w:val="00067673"/>
    <w:rsid w:val="0007030D"/>
    <w:rsid w:val="00072C34"/>
    <w:rsid w:val="00073C52"/>
    <w:rsid w:val="0007554C"/>
    <w:rsid w:val="00075BD7"/>
    <w:rsid w:val="00075FAE"/>
    <w:rsid w:val="000762CF"/>
    <w:rsid w:val="000764E9"/>
    <w:rsid w:val="0007667A"/>
    <w:rsid w:val="000766CC"/>
    <w:rsid w:val="0007736E"/>
    <w:rsid w:val="00077F2B"/>
    <w:rsid w:val="000809B6"/>
    <w:rsid w:val="00081BF6"/>
    <w:rsid w:val="000828A6"/>
    <w:rsid w:val="00083C4C"/>
    <w:rsid w:val="00084C16"/>
    <w:rsid w:val="00085244"/>
    <w:rsid w:val="00090595"/>
    <w:rsid w:val="00092E08"/>
    <w:rsid w:val="000931A3"/>
    <w:rsid w:val="000955C0"/>
    <w:rsid w:val="000968BE"/>
    <w:rsid w:val="000A0469"/>
    <w:rsid w:val="000A0C16"/>
    <w:rsid w:val="000A15B3"/>
    <w:rsid w:val="000A19F1"/>
    <w:rsid w:val="000A2826"/>
    <w:rsid w:val="000A3F17"/>
    <w:rsid w:val="000A7124"/>
    <w:rsid w:val="000B2AB9"/>
    <w:rsid w:val="000B5170"/>
    <w:rsid w:val="000B5F49"/>
    <w:rsid w:val="000B6612"/>
    <w:rsid w:val="000C0B99"/>
    <w:rsid w:val="000C0D92"/>
    <w:rsid w:val="000C13AB"/>
    <w:rsid w:val="000C4E86"/>
    <w:rsid w:val="000D081B"/>
    <w:rsid w:val="000D119F"/>
    <w:rsid w:val="000D3669"/>
    <w:rsid w:val="000D3926"/>
    <w:rsid w:val="000D4010"/>
    <w:rsid w:val="000D4212"/>
    <w:rsid w:val="000D4667"/>
    <w:rsid w:val="000E240B"/>
    <w:rsid w:val="000E2615"/>
    <w:rsid w:val="000F0D05"/>
    <w:rsid w:val="000F0F70"/>
    <w:rsid w:val="000F4ED3"/>
    <w:rsid w:val="000F628A"/>
    <w:rsid w:val="000F697B"/>
    <w:rsid w:val="000F69FA"/>
    <w:rsid w:val="000F6F83"/>
    <w:rsid w:val="001003D8"/>
    <w:rsid w:val="00100545"/>
    <w:rsid w:val="00100CA2"/>
    <w:rsid w:val="0010142B"/>
    <w:rsid w:val="001025ED"/>
    <w:rsid w:val="00102E79"/>
    <w:rsid w:val="00104126"/>
    <w:rsid w:val="00104ADA"/>
    <w:rsid w:val="00105D87"/>
    <w:rsid w:val="00105EE5"/>
    <w:rsid w:val="00107A9E"/>
    <w:rsid w:val="0011077B"/>
    <w:rsid w:val="0011122C"/>
    <w:rsid w:val="00113577"/>
    <w:rsid w:val="00113DBB"/>
    <w:rsid w:val="00117153"/>
    <w:rsid w:val="001208EF"/>
    <w:rsid w:val="00120F1E"/>
    <w:rsid w:val="00124109"/>
    <w:rsid w:val="00125819"/>
    <w:rsid w:val="00126959"/>
    <w:rsid w:val="00131BCF"/>
    <w:rsid w:val="00132150"/>
    <w:rsid w:val="0013321A"/>
    <w:rsid w:val="001357C9"/>
    <w:rsid w:val="00137877"/>
    <w:rsid w:val="00140168"/>
    <w:rsid w:val="0014017E"/>
    <w:rsid w:val="00141A0D"/>
    <w:rsid w:val="00141D66"/>
    <w:rsid w:val="00142069"/>
    <w:rsid w:val="00144773"/>
    <w:rsid w:val="0014570E"/>
    <w:rsid w:val="001464C3"/>
    <w:rsid w:val="00150B47"/>
    <w:rsid w:val="00150BB5"/>
    <w:rsid w:val="001522DD"/>
    <w:rsid w:val="0015427C"/>
    <w:rsid w:val="001545B7"/>
    <w:rsid w:val="00154A1F"/>
    <w:rsid w:val="0015511B"/>
    <w:rsid w:val="001564C8"/>
    <w:rsid w:val="0015723A"/>
    <w:rsid w:val="00157718"/>
    <w:rsid w:val="00157D36"/>
    <w:rsid w:val="001601EA"/>
    <w:rsid w:val="00160770"/>
    <w:rsid w:val="00161203"/>
    <w:rsid w:val="00161982"/>
    <w:rsid w:val="0016335D"/>
    <w:rsid w:val="001653E5"/>
    <w:rsid w:val="00165F5B"/>
    <w:rsid w:val="00167BDC"/>
    <w:rsid w:val="001735E2"/>
    <w:rsid w:val="00175B67"/>
    <w:rsid w:val="00175BDE"/>
    <w:rsid w:val="00175C54"/>
    <w:rsid w:val="00177AC1"/>
    <w:rsid w:val="001803B2"/>
    <w:rsid w:val="001849FC"/>
    <w:rsid w:val="001849FE"/>
    <w:rsid w:val="00184A49"/>
    <w:rsid w:val="00185A8E"/>
    <w:rsid w:val="00185AD8"/>
    <w:rsid w:val="00192A58"/>
    <w:rsid w:val="00192FFD"/>
    <w:rsid w:val="001935A3"/>
    <w:rsid w:val="001941DD"/>
    <w:rsid w:val="00194AE8"/>
    <w:rsid w:val="00196D25"/>
    <w:rsid w:val="001971B5"/>
    <w:rsid w:val="001979A7"/>
    <w:rsid w:val="001A3036"/>
    <w:rsid w:val="001A4027"/>
    <w:rsid w:val="001A4A64"/>
    <w:rsid w:val="001A54B9"/>
    <w:rsid w:val="001A5551"/>
    <w:rsid w:val="001A5856"/>
    <w:rsid w:val="001A6912"/>
    <w:rsid w:val="001B170B"/>
    <w:rsid w:val="001B4420"/>
    <w:rsid w:val="001B6172"/>
    <w:rsid w:val="001C08FD"/>
    <w:rsid w:val="001C0C2E"/>
    <w:rsid w:val="001C0CA4"/>
    <w:rsid w:val="001C3234"/>
    <w:rsid w:val="001C6E95"/>
    <w:rsid w:val="001C75BB"/>
    <w:rsid w:val="001C7F75"/>
    <w:rsid w:val="001D3057"/>
    <w:rsid w:val="001D42E7"/>
    <w:rsid w:val="001D44A1"/>
    <w:rsid w:val="001D4B6F"/>
    <w:rsid w:val="001D4F6F"/>
    <w:rsid w:val="001D576D"/>
    <w:rsid w:val="001D6917"/>
    <w:rsid w:val="001E0654"/>
    <w:rsid w:val="001E1A7F"/>
    <w:rsid w:val="001E1C7F"/>
    <w:rsid w:val="001E1F84"/>
    <w:rsid w:val="001E3056"/>
    <w:rsid w:val="001E58CC"/>
    <w:rsid w:val="001F146A"/>
    <w:rsid w:val="001F3C2B"/>
    <w:rsid w:val="001F5720"/>
    <w:rsid w:val="001F5EBA"/>
    <w:rsid w:val="001F731A"/>
    <w:rsid w:val="00200492"/>
    <w:rsid w:val="0020075E"/>
    <w:rsid w:val="002007A8"/>
    <w:rsid w:val="00202E12"/>
    <w:rsid w:val="002036B9"/>
    <w:rsid w:val="0020452C"/>
    <w:rsid w:val="00204DEA"/>
    <w:rsid w:val="002058B5"/>
    <w:rsid w:val="00207AB4"/>
    <w:rsid w:val="00207DAC"/>
    <w:rsid w:val="0021173A"/>
    <w:rsid w:val="00211914"/>
    <w:rsid w:val="00212E20"/>
    <w:rsid w:val="002140EC"/>
    <w:rsid w:val="00217690"/>
    <w:rsid w:val="00220C0B"/>
    <w:rsid w:val="0022106A"/>
    <w:rsid w:val="00221653"/>
    <w:rsid w:val="00221D1F"/>
    <w:rsid w:val="00222E3C"/>
    <w:rsid w:val="00227CFE"/>
    <w:rsid w:val="00230C69"/>
    <w:rsid w:val="002317BF"/>
    <w:rsid w:val="002320EC"/>
    <w:rsid w:val="002336E2"/>
    <w:rsid w:val="0023627C"/>
    <w:rsid w:val="00236DD2"/>
    <w:rsid w:val="00237E1A"/>
    <w:rsid w:val="002406AB"/>
    <w:rsid w:val="00242710"/>
    <w:rsid w:val="00243604"/>
    <w:rsid w:val="002436E4"/>
    <w:rsid w:val="00246A3D"/>
    <w:rsid w:val="00246BAE"/>
    <w:rsid w:val="00250A25"/>
    <w:rsid w:val="002514FB"/>
    <w:rsid w:val="0025170A"/>
    <w:rsid w:val="00252FDC"/>
    <w:rsid w:val="00257194"/>
    <w:rsid w:val="00263584"/>
    <w:rsid w:val="002649A7"/>
    <w:rsid w:val="00265E5F"/>
    <w:rsid w:val="0027118D"/>
    <w:rsid w:val="00273A85"/>
    <w:rsid w:val="00280F89"/>
    <w:rsid w:val="00282420"/>
    <w:rsid w:val="00282F77"/>
    <w:rsid w:val="00285946"/>
    <w:rsid w:val="002872DF"/>
    <w:rsid w:val="00287DF7"/>
    <w:rsid w:val="00290452"/>
    <w:rsid w:val="00290813"/>
    <w:rsid w:val="00291AEB"/>
    <w:rsid w:val="00295992"/>
    <w:rsid w:val="0029698D"/>
    <w:rsid w:val="002A1C58"/>
    <w:rsid w:val="002A2A7E"/>
    <w:rsid w:val="002A2CCD"/>
    <w:rsid w:val="002A66C1"/>
    <w:rsid w:val="002A7CAE"/>
    <w:rsid w:val="002B2538"/>
    <w:rsid w:val="002B3981"/>
    <w:rsid w:val="002B46BB"/>
    <w:rsid w:val="002B5139"/>
    <w:rsid w:val="002B7BF3"/>
    <w:rsid w:val="002C3D3A"/>
    <w:rsid w:val="002C3E32"/>
    <w:rsid w:val="002C6233"/>
    <w:rsid w:val="002C7640"/>
    <w:rsid w:val="002D1C32"/>
    <w:rsid w:val="002D2506"/>
    <w:rsid w:val="002D509F"/>
    <w:rsid w:val="002D571A"/>
    <w:rsid w:val="002D7AF2"/>
    <w:rsid w:val="002D7E9D"/>
    <w:rsid w:val="002E04D5"/>
    <w:rsid w:val="002E0B7F"/>
    <w:rsid w:val="002E3112"/>
    <w:rsid w:val="002E3953"/>
    <w:rsid w:val="002E5A61"/>
    <w:rsid w:val="002E610B"/>
    <w:rsid w:val="002E73CE"/>
    <w:rsid w:val="002F06A8"/>
    <w:rsid w:val="002F0910"/>
    <w:rsid w:val="002F0AE1"/>
    <w:rsid w:val="002F1BE3"/>
    <w:rsid w:val="002F1C51"/>
    <w:rsid w:val="002F2C69"/>
    <w:rsid w:val="002F52A4"/>
    <w:rsid w:val="002F5EF8"/>
    <w:rsid w:val="00300F04"/>
    <w:rsid w:val="0030204E"/>
    <w:rsid w:val="003020AE"/>
    <w:rsid w:val="003037A4"/>
    <w:rsid w:val="00303A7F"/>
    <w:rsid w:val="00304325"/>
    <w:rsid w:val="0030636D"/>
    <w:rsid w:val="00310968"/>
    <w:rsid w:val="00312317"/>
    <w:rsid w:val="003147EF"/>
    <w:rsid w:val="00322E01"/>
    <w:rsid w:val="00322F00"/>
    <w:rsid w:val="00324021"/>
    <w:rsid w:val="00324F4D"/>
    <w:rsid w:val="00324F8D"/>
    <w:rsid w:val="0032735F"/>
    <w:rsid w:val="00330B13"/>
    <w:rsid w:val="003362E0"/>
    <w:rsid w:val="00336536"/>
    <w:rsid w:val="00340C8E"/>
    <w:rsid w:val="0034303D"/>
    <w:rsid w:val="003430CA"/>
    <w:rsid w:val="0034315A"/>
    <w:rsid w:val="00344B03"/>
    <w:rsid w:val="003456CF"/>
    <w:rsid w:val="003460EF"/>
    <w:rsid w:val="0035204B"/>
    <w:rsid w:val="00352F2F"/>
    <w:rsid w:val="00355A8B"/>
    <w:rsid w:val="00357BE6"/>
    <w:rsid w:val="00360C36"/>
    <w:rsid w:val="003617A0"/>
    <w:rsid w:val="00361BB3"/>
    <w:rsid w:val="003628C1"/>
    <w:rsid w:val="003628D8"/>
    <w:rsid w:val="00362991"/>
    <w:rsid w:val="00362ACD"/>
    <w:rsid w:val="003667F4"/>
    <w:rsid w:val="00367D34"/>
    <w:rsid w:val="00371E2E"/>
    <w:rsid w:val="00372FB8"/>
    <w:rsid w:val="0037463C"/>
    <w:rsid w:val="00375145"/>
    <w:rsid w:val="003777EF"/>
    <w:rsid w:val="00377F12"/>
    <w:rsid w:val="0038068D"/>
    <w:rsid w:val="00382252"/>
    <w:rsid w:val="00382813"/>
    <w:rsid w:val="00383775"/>
    <w:rsid w:val="003846BF"/>
    <w:rsid w:val="00384A7B"/>
    <w:rsid w:val="00385531"/>
    <w:rsid w:val="00392264"/>
    <w:rsid w:val="0039378A"/>
    <w:rsid w:val="00394269"/>
    <w:rsid w:val="00397988"/>
    <w:rsid w:val="003A02E0"/>
    <w:rsid w:val="003A05A8"/>
    <w:rsid w:val="003A1470"/>
    <w:rsid w:val="003A3939"/>
    <w:rsid w:val="003A4393"/>
    <w:rsid w:val="003A53B6"/>
    <w:rsid w:val="003A6D79"/>
    <w:rsid w:val="003A7A55"/>
    <w:rsid w:val="003A7DCC"/>
    <w:rsid w:val="003A7ED2"/>
    <w:rsid w:val="003B024C"/>
    <w:rsid w:val="003B1870"/>
    <w:rsid w:val="003B4995"/>
    <w:rsid w:val="003B4D5F"/>
    <w:rsid w:val="003B5E88"/>
    <w:rsid w:val="003B6746"/>
    <w:rsid w:val="003C2D7B"/>
    <w:rsid w:val="003C3CFC"/>
    <w:rsid w:val="003C489B"/>
    <w:rsid w:val="003C4DD7"/>
    <w:rsid w:val="003D2E61"/>
    <w:rsid w:val="003D3AE0"/>
    <w:rsid w:val="003D4D9C"/>
    <w:rsid w:val="003D5A7A"/>
    <w:rsid w:val="003D7385"/>
    <w:rsid w:val="003E18E9"/>
    <w:rsid w:val="003E52C2"/>
    <w:rsid w:val="003E5320"/>
    <w:rsid w:val="003E5341"/>
    <w:rsid w:val="003E62D0"/>
    <w:rsid w:val="003F046B"/>
    <w:rsid w:val="003F0938"/>
    <w:rsid w:val="003F2779"/>
    <w:rsid w:val="003F322E"/>
    <w:rsid w:val="003F4F53"/>
    <w:rsid w:val="003F5CBE"/>
    <w:rsid w:val="003F776E"/>
    <w:rsid w:val="003F7857"/>
    <w:rsid w:val="00400E58"/>
    <w:rsid w:val="004010DF"/>
    <w:rsid w:val="0040152B"/>
    <w:rsid w:val="004029C8"/>
    <w:rsid w:val="004040E0"/>
    <w:rsid w:val="00404802"/>
    <w:rsid w:val="00404B41"/>
    <w:rsid w:val="00405985"/>
    <w:rsid w:val="0040626E"/>
    <w:rsid w:val="0040643A"/>
    <w:rsid w:val="004069E8"/>
    <w:rsid w:val="00410F47"/>
    <w:rsid w:val="0041149C"/>
    <w:rsid w:val="004123B7"/>
    <w:rsid w:val="004123CC"/>
    <w:rsid w:val="00412657"/>
    <w:rsid w:val="00412B93"/>
    <w:rsid w:val="00412BF6"/>
    <w:rsid w:val="00416939"/>
    <w:rsid w:val="00420564"/>
    <w:rsid w:val="004206FE"/>
    <w:rsid w:val="00422D9B"/>
    <w:rsid w:val="00422EC8"/>
    <w:rsid w:val="00422F09"/>
    <w:rsid w:val="00423630"/>
    <w:rsid w:val="00423B04"/>
    <w:rsid w:val="004241F4"/>
    <w:rsid w:val="0042443C"/>
    <w:rsid w:val="00424DE0"/>
    <w:rsid w:val="00425BA2"/>
    <w:rsid w:val="004268CA"/>
    <w:rsid w:val="004301D1"/>
    <w:rsid w:val="00433ACA"/>
    <w:rsid w:val="0043558A"/>
    <w:rsid w:val="00436DEB"/>
    <w:rsid w:val="00436E64"/>
    <w:rsid w:val="00440A74"/>
    <w:rsid w:val="00441F10"/>
    <w:rsid w:val="00443851"/>
    <w:rsid w:val="00445B9A"/>
    <w:rsid w:val="004465B3"/>
    <w:rsid w:val="004509A5"/>
    <w:rsid w:val="00451169"/>
    <w:rsid w:val="0045161F"/>
    <w:rsid w:val="0045214F"/>
    <w:rsid w:val="00454A0C"/>
    <w:rsid w:val="0045525C"/>
    <w:rsid w:val="00456425"/>
    <w:rsid w:val="00456BE0"/>
    <w:rsid w:val="00457821"/>
    <w:rsid w:val="004621E9"/>
    <w:rsid w:val="0046260C"/>
    <w:rsid w:val="00464938"/>
    <w:rsid w:val="00466339"/>
    <w:rsid w:val="00466FC7"/>
    <w:rsid w:val="00472F61"/>
    <w:rsid w:val="004739CD"/>
    <w:rsid w:val="004759A1"/>
    <w:rsid w:val="00475F06"/>
    <w:rsid w:val="00476B66"/>
    <w:rsid w:val="00476BF6"/>
    <w:rsid w:val="00476F73"/>
    <w:rsid w:val="004808D6"/>
    <w:rsid w:val="00480C0C"/>
    <w:rsid w:val="00482FE4"/>
    <w:rsid w:val="00485E35"/>
    <w:rsid w:val="004930EF"/>
    <w:rsid w:val="00495AC3"/>
    <w:rsid w:val="004A6B1D"/>
    <w:rsid w:val="004B01C1"/>
    <w:rsid w:val="004B020A"/>
    <w:rsid w:val="004B0E7B"/>
    <w:rsid w:val="004B1B38"/>
    <w:rsid w:val="004B33AD"/>
    <w:rsid w:val="004B3F1C"/>
    <w:rsid w:val="004B5E9C"/>
    <w:rsid w:val="004B6553"/>
    <w:rsid w:val="004B7B82"/>
    <w:rsid w:val="004C06FE"/>
    <w:rsid w:val="004C1A36"/>
    <w:rsid w:val="004C33D5"/>
    <w:rsid w:val="004C34D9"/>
    <w:rsid w:val="004C377A"/>
    <w:rsid w:val="004C378E"/>
    <w:rsid w:val="004C55A2"/>
    <w:rsid w:val="004C69C7"/>
    <w:rsid w:val="004D058D"/>
    <w:rsid w:val="004D1D70"/>
    <w:rsid w:val="004E0634"/>
    <w:rsid w:val="004E0942"/>
    <w:rsid w:val="004E0D70"/>
    <w:rsid w:val="004E34D9"/>
    <w:rsid w:val="004E4DA7"/>
    <w:rsid w:val="004F15DA"/>
    <w:rsid w:val="004F7A36"/>
    <w:rsid w:val="00502044"/>
    <w:rsid w:val="00502829"/>
    <w:rsid w:val="00502D2A"/>
    <w:rsid w:val="00502EC1"/>
    <w:rsid w:val="005059A4"/>
    <w:rsid w:val="0051017C"/>
    <w:rsid w:val="00510F95"/>
    <w:rsid w:val="00511446"/>
    <w:rsid w:val="00513BB2"/>
    <w:rsid w:val="00516AAB"/>
    <w:rsid w:val="00520589"/>
    <w:rsid w:val="00521849"/>
    <w:rsid w:val="00522448"/>
    <w:rsid w:val="00523D73"/>
    <w:rsid w:val="00525D45"/>
    <w:rsid w:val="005265FE"/>
    <w:rsid w:val="0053134A"/>
    <w:rsid w:val="005321EC"/>
    <w:rsid w:val="00533CA8"/>
    <w:rsid w:val="00534016"/>
    <w:rsid w:val="00534224"/>
    <w:rsid w:val="005366CD"/>
    <w:rsid w:val="00541BB8"/>
    <w:rsid w:val="005429FD"/>
    <w:rsid w:val="00544784"/>
    <w:rsid w:val="005475E8"/>
    <w:rsid w:val="005512E2"/>
    <w:rsid w:val="005535B5"/>
    <w:rsid w:val="0055420D"/>
    <w:rsid w:val="0055487C"/>
    <w:rsid w:val="005552FD"/>
    <w:rsid w:val="00556CFA"/>
    <w:rsid w:val="00556D81"/>
    <w:rsid w:val="00557487"/>
    <w:rsid w:val="00560084"/>
    <w:rsid w:val="00560226"/>
    <w:rsid w:val="005612D7"/>
    <w:rsid w:val="0056636F"/>
    <w:rsid w:val="00567704"/>
    <w:rsid w:val="005709B6"/>
    <w:rsid w:val="005722CF"/>
    <w:rsid w:val="005729DA"/>
    <w:rsid w:val="00572AEB"/>
    <w:rsid w:val="00574CB4"/>
    <w:rsid w:val="00575407"/>
    <w:rsid w:val="00576A62"/>
    <w:rsid w:val="0058020D"/>
    <w:rsid w:val="0058160A"/>
    <w:rsid w:val="00584010"/>
    <w:rsid w:val="005848CF"/>
    <w:rsid w:val="00585995"/>
    <w:rsid w:val="005859F3"/>
    <w:rsid w:val="00586490"/>
    <w:rsid w:val="00586514"/>
    <w:rsid w:val="00590B54"/>
    <w:rsid w:val="005911EA"/>
    <w:rsid w:val="005915BB"/>
    <w:rsid w:val="00592C5F"/>
    <w:rsid w:val="00592D2A"/>
    <w:rsid w:val="00596D54"/>
    <w:rsid w:val="00596E1F"/>
    <w:rsid w:val="0059738E"/>
    <w:rsid w:val="005977DF"/>
    <w:rsid w:val="005A2BFC"/>
    <w:rsid w:val="005A2F47"/>
    <w:rsid w:val="005A322F"/>
    <w:rsid w:val="005A3312"/>
    <w:rsid w:val="005A3C85"/>
    <w:rsid w:val="005A403E"/>
    <w:rsid w:val="005A64E0"/>
    <w:rsid w:val="005B19DA"/>
    <w:rsid w:val="005B201D"/>
    <w:rsid w:val="005B28A2"/>
    <w:rsid w:val="005B2A93"/>
    <w:rsid w:val="005B2BA9"/>
    <w:rsid w:val="005B2FD0"/>
    <w:rsid w:val="005B3902"/>
    <w:rsid w:val="005B4A89"/>
    <w:rsid w:val="005B4F16"/>
    <w:rsid w:val="005B7393"/>
    <w:rsid w:val="005C16BC"/>
    <w:rsid w:val="005C19E0"/>
    <w:rsid w:val="005C1BB5"/>
    <w:rsid w:val="005C23AF"/>
    <w:rsid w:val="005C2F6A"/>
    <w:rsid w:val="005C3701"/>
    <w:rsid w:val="005C3F56"/>
    <w:rsid w:val="005C592A"/>
    <w:rsid w:val="005C5B6F"/>
    <w:rsid w:val="005C5EAC"/>
    <w:rsid w:val="005D0201"/>
    <w:rsid w:val="005D0F0E"/>
    <w:rsid w:val="005D1472"/>
    <w:rsid w:val="005D1594"/>
    <w:rsid w:val="005D2C90"/>
    <w:rsid w:val="005D35FB"/>
    <w:rsid w:val="005E026D"/>
    <w:rsid w:val="005E13CA"/>
    <w:rsid w:val="005E48F3"/>
    <w:rsid w:val="005E6136"/>
    <w:rsid w:val="005E61AF"/>
    <w:rsid w:val="005E797D"/>
    <w:rsid w:val="005F0558"/>
    <w:rsid w:val="005F114D"/>
    <w:rsid w:val="005F1E9E"/>
    <w:rsid w:val="005F2C64"/>
    <w:rsid w:val="005F48C1"/>
    <w:rsid w:val="00600E33"/>
    <w:rsid w:val="00601C5E"/>
    <w:rsid w:val="0060601F"/>
    <w:rsid w:val="00606107"/>
    <w:rsid w:val="00606FD5"/>
    <w:rsid w:val="0061017D"/>
    <w:rsid w:val="00614A45"/>
    <w:rsid w:val="00614CC0"/>
    <w:rsid w:val="00614D3C"/>
    <w:rsid w:val="006254E4"/>
    <w:rsid w:val="00626055"/>
    <w:rsid w:val="00626D72"/>
    <w:rsid w:val="00627E66"/>
    <w:rsid w:val="00632179"/>
    <w:rsid w:val="00633FC9"/>
    <w:rsid w:val="00635A83"/>
    <w:rsid w:val="00637727"/>
    <w:rsid w:val="00637D62"/>
    <w:rsid w:val="006401B3"/>
    <w:rsid w:val="006411E4"/>
    <w:rsid w:val="0064149A"/>
    <w:rsid w:val="006427B5"/>
    <w:rsid w:val="006440E0"/>
    <w:rsid w:val="0064560B"/>
    <w:rsid w:val="0064594C"/>
    <w:rsid w:val="006466BA"/>
    <w:rsid w:val="00647EC4"/>
    <w:rsid w:val="0065066E"/>
    <w:rsid w:val="00651411"/>
    <w:rsid w:val="00651E47"/>
    <w:rsid w:val="00652E57"/>
    <w:rsid w:val="006551FD"/>
    <w:rsid w:val="00655D3C"/>
    <w:rsid w:val="006609B5"/>
    <w:rsid w:val="006612E4"/>
    <w:rsid w:val="00662523"/>
    <w:rsid w:val="00662CFC"/>
    <w:rsid w:val="00662F82"/>
    <w:rsid w:val="006631DD"/>
    <w:rsid w:val="00666466"/>
    <w:rsid w:val="00671369"/>
    <w:rsid w:val="006715E5"/>
    <w:rsid w:val="0067193C"/>
    <w:rsid w:val="006735FA"/>
    <w:rsid w:val="00680F04"/>
    <w:rsid w:val="00681B90"/>
    <w:rsid w:val="00682894"/>
    <w:rsid w:val="0068464C"/>
    <w:rsid w:val="00685125"/>
    <w:rsid w:val="006863DF"/>
    <w:rsid w:val="0068688A"/>
    <w:rsid w:val="00686C3A"/>
    <w:rsid w:val="00687759"/>
    <w:rsid w:val="00687784"/>
    <w:rsid w:val="00687F26"/>
    <w:rsid w:val="00692171"/>
    <w:rsid w:val="00692C2F"/>
    <w:rsid w:val="00692F34"/>
    <w:rsid w:val="006938FF"/>
    <w:rsid w:val="00693C6B"/>
    <w:rsid w:val="00697ACA"/>
    <w:rsid w:val="006A0C4F"/>
    <w:rsid w:val="006A1A1C"/>
    <w:rsid w:val="006A1A88"/>
    <w:rsid w:val="006A2353"/>
    <w:rsid w:val="006A41A5"/>
    <w:rsid w:val="006A4E61"/>
    <w:rsid w:val="006A6E6F"/>
    <w:rsid w:val="006A7754"/>
    <w:rsid w:val="006B0147"/>
    <w:rsid w:val="006B2F61"/>
    <w:rsid w:val="006B35A7"/>
    <w:rsid w:val="006B5999"/>
    <w:rsid w:val="006B6B9B"/>
    <w:rsid w:val="006B7401"/>
    <w:rsid w:val="006B7D16"/>
    <w:rsid w:val="006C0E85"/>
    <w:rsid w:val="006C1237"/>
    <w:rsid w:val="006C19D5"/>
    <w:rsid w:val="006C2798"/>
    <w:rsid w:val="006C3664"/>
    <w:rsid w:val="006C6841"/>
    <w:rsid w:val="006D0AC7"/>
    <w:rsid w:val="006D2FCD"/>
    <w:rsid w:val="006D4792"/>
    <w:rsid w:val="006D6C18"/>
    <w:rsid w:val="006D7125"/>
    <w:rsid w:val="006D79CA"/>
    <w:rsid w:val="006D7CBC"/>
    <w:rsid w:val="006E17D5"/>
    <w:rsid w:val="006E1979"/>
    <w:rsid w:val="006E2706"/>
    <w:rsid w:val="006E4C2C"/>
    <w:rsid w:val="006E6EBC"/>
    <w:rsid w:val="006E7380"/>
    <w:rsid w:val="006F2933"/>
    <w:rsid w:val="006F5B6F"/>
    <w:rsid w:val="006F65F1"/>
    <w:rsid w:val="00700038"/>
    <w:rsid w:val="007000E2"/>
    <w:rsid w:val="0070151C"/>
    <w:rsid w:val="0070171A"/>
    <w:rsid w:val="007057A9"/>
    <w:rsid w:val="007057C7"/>
    <w:rsid w:val="00706820"/>
    <w:rsid w:val="007073F5"/>
    <w:rsid w:val="00707471"/>
    <w:rsid w:val="00707518"/>
    <w:rsid w:val="00707E44"/>
    <w:rsid w:val="007114DB"/>
    <w:rsid w:val="00713BE0"/>
    <w:rsid w:val="00713F20"/>
    <w:rsid w:val="00714E22"/>
    <w:rsid w:val="0071543E"/>
    <w:rsid w:val="007177DB"/>
    <w:rsid w:val="00720155"/>
    <w:rsid w:val="00722024"/>
    <w:rsid w:val="00723FA3"/>
    <w:rsid w:val="00724820"/>
    <w:rsid w:val="00724E7B"/>
    <w:rsid w:val="00725902"/>
    <w:rsid w:val="00725E0D"/>
    <w:rsid w:val="00726CA0"/>
    <w:rsid w:val="00727380"/>
    <w:rsid w:val="00731F36"/>
    <w:rsid w:val="0073452E"/>
    <w:rsid w:val="00735988"/>
    <w:rsid w:val="007362DC"/>
    <w:rsid w:val="0073763D"/>
    <w:rsid w:val="00737B35"/>
    <w:rsid w:val="007404C3"/>
    <w:rsid w:val="0074153F"/>
    <w:rsid w:val="00742EF2"/>
    <w:rsid w:val="007459CA"/>
    <w:rsid w:val="007464EA"/>
    <w:rsid w:val="0075200C"/>
    <w:rsid w:val="007520FD"/>
    <w:rsid w:val="00753413"/>
    <w:rsid w:val="0075396A"/>
    <w:rsid w:val="007540CD"/>
    <w:rsid w:val="007544CC"/>
    <w:rsid w:val="00760F60"/>
    <w:rsid w:val="00761C40"/>
    <w:rsid w:val="007626A5"/>
    <w:rsid w:val="00762AFD"/>
    <w:rsid w:val="0076337D"/>
    <w:rsid w:val="007643E1"/>
    <w:rsid w:val="00766EBC"/>
    <w:rsid w:val="00767AFF"/>
    <w:rsid w:val="007702C3"/>
    <w:rsid w:val="00772234"/>
    <w:rsid w:val="00774CD2"/>
    <w:rsid w:val="00775E47"/>
    <w:rsid w:val="00776B05"/>
    <w:rsid w:val="00780DAE"/>
    <w:rsid w:val="007837D5"/>
    <w:rsid w:val="00783939"/>
    <w:rsid w:val="007869DA"/>
    <w:rsid w:val="00786C04"/>
    <w:rsid w:val="00790129"/>
    <w:rsid w:val="00792ED1"/>
    <w:rsid w:val="00792F67"/>
    <w:rsid w:val="00794456"/>
    <w:rsid w:val="00796A54"/>
    <w:rsid w:val="007A05E9"/>
    <w:rsid w:val="007A0864"/>
    <w:rsid w:val="007A189E"/>
    <w:rsid w:val="007A1F72"/>
    <w:rsid w:val="007A37AF"/>
    <w:rsid w:val="007A4BA7"/>
    <w:rsid w:val="007A6A79"/>
    <w:rsid w:val="007B147A"/>
    <w:rsid w:val="007B1730"/>
    <w:rsid w:val="007B223A"/>
    <w:rsid w:val="007B6031"/>
    <w:rsid w:val="007C5D86"/>
    <w:rsid w:val="007D3772"/>
    <w:rsid w:val="007D5051"/>
    <w:rsid w:val="007D5F52"/>
    <w:rsid w:val="007D6BDD"/>
    <w:rsid w:val="007E268A"/>
    <w:rsid w:val="007E3609"/>
    <w:rsid w:val="007E6072"/>
    <w:rsid w:val="007E6A45"/>
    <w:rsid w:val="007F231A"/>
    <w:rsid w:val="007F29C9"/>
    <w:rsid w:val="007F7197"/>
    <w:rsid w:val="007F770D"/>
    <w:rsid w:val="007F7D1A"/>
    <w:rsid w:val="00800048"/>
    <w:rsid w:val="0080075F"/>
    <w:rsid w:val="00800B88"/>
    <w:rsid w:val="00800F42"/>
    <w:rsid w:val="00801AFF"/>
    <w:rsid w:val="0080277C"/>
    <w:rsid w:val="008048B7"/>
    <w:rsid w:val="00806AA3"/>
    <w:rsid w:val="008079E6"/>
    <w:rsid w:val="00810A69"/>
    <w:rsid w:val="00813BAC"/>
    <w:rsid w:val="00813FDA"/>
    <w:rsid w:val="00814089"/>
    <w:rsid w:val="008141AA"/>
    <w:rsid w:val="00815D70"/>
    <w:rsid w:val="0081776E"/>
    <w:rsid w:val="008205DF"/>
    <w:rsid w:val="00822D74"/>
    <w:rsid w:val="008233C5"/>
    <w:rsid w:val="00823AE6"/>
    <w:rsid w:val="00824610"/>
    <w:rsid w:val="0082534C"/>
    <w:rsid w:val="00831904"/>
    <w:rsid w:val="00831BAA"/>
    <w:rsid w:val="008324F3"/>
    <w:rsid w:val="00832744"/>
    <w:rsid w:val="0083367F"/>
    <w:rsid w:val="008358D0"/>
    <w:rsid w:val="008402E4"/>
    <w:rsid w:val="00841AE6"/>
    <w:rsid w:val="00844F56"/>
    <w:rsid w:val="0084557E"/>
    <w:rsid w:val="0084601B"/>
    <w:rsid w:val="0084650C"/>
    <w:rsid w:val="0085033B"/>
    <w:rsid w:val="0085322B"/>
    <w:rsid w:val="00854391"/>
    <w:rsid w:val="00854EC6"/>
    <w:rsid w:val="00855D18"/>
    <w:rsid w:val="00857C7F"/>
    <w:rsid w:val="008611DB"/>
    <w:rsid w:val="0086143E"/>
    <w:rsid w:val="0086298E"/>
    <w:rsid w:val="00863131"/>
    <w:rsid w:val="00864CAD"/>
    <w:rsid w:val="008677A8"/>
    <w:rsid w:val="0087116C"/>
    <w:rsid w:val="00871C45"/>
    <w:rsid w:val="00872395"/>
    <w:rsid w:val="008724C0"/>
    <w:rsid w:val="00872CA0"/>
    <w:rsid w:val="00875F8F"/>
    <w:rsid w:val="008771F9"/>
    <w:rsid w:val="008807D1"/>
    <w:rsid w:val="00881913"/>
    <w:rsid w:val="00882168"/>
    <w:rsid w:val="00882373"/>
    <w:rsid w:val="008854C4"/>
    <w:rsid w:val="008904F9"/>
    <w:rsid w:val="00893865"/>
    <w:rsid w:val="00896AFA"/>
    <w:rsid w:val="008A140A"/>
    <w:rsid w:val="008A18F0"/>
    <w:rsid w:val="008A1983"/>
    <w:rsid w:val="008A4444"/>
    <w:rsid w:val="008B0559"/>
    <w:rsid w:val="008B0701"/>
    <w:rsid w:val="008B080B"/>
    <w:rsid w:val="008B3A08"/>
    <w:rsid w:val="008B4490"/>
    <w:rsid w:val="008B541B"/>
    <w:rsid w:val="008B5F66"/>
    <w:rsid w:val="008B64FF"/>
    <w:rsid w:val="008C0419"/>
    <w:rsid w:val="008C4BE8"/>
    <w:rsid w:val="008C68B7"/>
    <w:rsid w:val="008D0847"/>
    <w:rsid w:val="008D179F"/>
    <w:rsid w:val="008D3822"/>
    <w:rsid w:val="008D47FB"/>
    <w:rsid w:val="008D4D57"/>
    <w:rsid w:val="008D5055"/>
    <w:rsid w:val="008D64A9"/>
    <w:rsid w:val="008D66AB"/>
    <w:rsid w:val="008E0A6C"/>
    <w:rsid w:val="008E2902"/>
    <w:rsid w:val="008E2E62"/>
    <w:rsid w:val="008E3084"/>
    <w:rsid w:val="008E3310"/>
    <w:rsid w:val="008E5D77"/>
    <w:rsid w:val="008E5D7D"/>
    <w:rsid w:val="008F03EF"/>
    <w:rsid w:val="008F1BDC"/>
    <w:rsid w:val="008F1C82"/>
    <w:rsid w:val="008F22A7"/>
    <w:rsid w:val="008F6259"/>
    <w:rsid w:val="008F6DD4"/>
    <w:rsid w:val="008F6E28"/>
    <w:rsid w:val="0090348E"/>
    <w:rsid w:val="0090395F"/>
    <w:rsid w:val="0090494A"/>
    <w:rsid w:val="00906122"/>
    <w:rsid w:val="00906596"/>
    <w:rsid w:val="00907EBD"/>
    <w:rsid w:val="0091045A"/>
    <w:rsid w:val="009128C0"/>
    <w:rsid w:val="00913360"/>
    <w:rsid w:val="009148EB"/>
    <w:rsid w:val="009158EE"/>
    <w:rsid w:val="009161E7"/>
    <w:rsid w:val="009177ED"/>
    <w:rsid w:val="00921EB1"/>
    <w:rsid w:val="0092221D"/>
    <w:rsid w:val="009225AF"/>
    <w:rsid w:val="009234EE"/>
    <w:rsid w:val="0092388B"/>
    <w:rsid w:val="00923F49"/>
    <w:rsid w:val="009252A6"/>
    <w:rsid w:val="0093197A"/>
    <w:rsid w:val="009325A9"/>
    <w:rsid w:val="00933098"/>
    <w:rsid w:val="00933DF6"/>
    <w:rsid w:val="00935680"/>
    <w:rsid w:val="00935842"/>
    <w:rsid w:val="0093617C"/>
    <w:rsid w:val="00936249"/>
    <w:rsid w:val="009412BE"/>
    <w:rsid w:val="00943350"/>
    <w:rsid w:val="009446F4"/>
    <w:rsid w:val="009462EC"/>
    <w:rsid w:val="00946820"/>
    <w:rsid w:val="009468E0"/>
    <w:rsid w:val="00947329"/>
    <w:rsid w:val="00951266"/>
    <w:rsid w:val="00952713"/>
    <w:rsid w:val="00957B38"/>
    <w:rsid w:val="0096021F"/>
    <w:rsid w:val="00961F8E"/>
    <w:rsid w:val="009627CC"/>
    <w:rsid w:val="009632D8"/>
    <w:rsid w:val="009652B4"/>
    <w:rsid w:val="00965DBB"/>
    <w:rsid w:val="009660F1"/>
    <w:rsid w:val="00966DD5"/>
    <w:rsid w:val="009675BC"/>
    <w:rsid w:val="00967C25"/>
    <w:rsid w:val="00971F69"/>
    <w:rsid w:val="00972EEE"/>
    <w:rsid w:val="009733E6"/>
    <w:rsid w:val="00973456"/>
    <w:rsid w:val="00974D34"/>
    <w:rsid w:val="0097697A"/>
    <w:rsid w:val="009769C8"/>
    <w:rsid w:val="00977724"/>
    <w:rsid w:val="00977AF4"/>
    <w:rsid w:val="00981395"/>
    <w:rsid w:val="00981F50"/>
    <w:rsid w:val="009822DE"/>
    <w:rsid w:val="00982341"/>
    <w:rsid w:val="009840F9"/>
    <w:rsid w:val="009848E3"/>
    <w:rsid w:val="00984A10"/>
    <w:rsid w:val="00984FC1"/>
    <w:rsid w:val="00984FFD"/>
    <w:rsid w:val="009900DC"/>
    <w:rsid w:val="00990754"/>
    <w:rsid w:val="009938A1"/>
    <w:rsid w:val="00995C3E"/>
    <w:rsid w:val="009A1374"/>
    <w:rsid w:val="009A18C4"/>
    <w:rsid w:val="009A1CE5"/>
    <w:rsid w:val="009A33EB"/>
    <w:rsid w:val="009B2EF4"/>
    <w:rsid w:val="009B30EA"/>
    <w:rsid w:val="009B3809"/>
    <w:rsid w:val="009B56FB"/>
    <w:rsid w:val="009B5D6B"/>
    <w:rsid w:val="009B65A2"/>
    <w:rsid w:val="009B6641"/>
    <w:rsid w:val="009C1E95"/>
    <w:rsid w:val="009C494E"/>
    <w:rsid w:val="009C5163"/>
    <w:rsid w:val="009C6F2D"/>
    <w:rsid w:val="009C70FC"/>
    <w:rsid w:val="009C790F"/>
    <w:rsid w:val="009D0FAC"/>
    <w:rsid w:val="009D49E3"/>
    <w:rsid w:val="009D4B64"/>
    <w:rsid w:val="009D6810"/>
    <w:rsid w:val="009D6E9E"/>
    <w:rsid w:val="009D7252"/>
    <w:rsid w:val="009D7A9A"/>
    <w:rsid w:val="009E245C"/>
    <w:rsid w:val="009E245E"/>
    <w:rsid w:val="009E3243"/>
    <w:rsid w:val="009E450B"/>
    <w:rsid w:val="009E4CD5"/>
    <w:rsid w:val="009F0280"/>
    <w:rsid w:val="009F0292"/>
    <w:rsid w:val="009F090B"/>
    <w:rsid w:val="009F1302"/>
    <w:rsid w:val="009F5822"/>
    <w:rsid w:val="009F5A9A"/>
    <w:rsid w:val="009F656D"/>
    <w:rsid w:val="009F6F98"/>
    <w:rsid w:val="009F75AE"/>
    <w:rsid w:val="00A005B1"/>
    <w:rsid w:val="00A00985"/>
    <w:rsid w:val="00A00C6E"/>
    <w:rsid w:val="00A014B1"/>
    <w:rsid w:val="00A02754"/>
    <w:rsid w:val="00A03B36"/>
    <w:rsid w:val="00A044B6"/>
    <w:rsid w:val="00A06E92"/>
    <w:rsid w:val="00A10C66"/>
    <w:rsid w:val="00A13D38"/>
    <w:rsid w:val="00A14958"/>
    <w:rsid w:val="00A14DC4"/>
    <w:rsid w:val="00A16DC7"/>
    <w:rsid w:val="00A17C37"/>
    <w:rsid w:val="00A20370"/>
    <w:rsid w:val="00A229A2"/>
    <w:rsid w:val="00A22DE8"/>
    <w:rsid w:val="00A22F0F"/>
    <w:rsid w:val="00A2355A"/>
    <w:rsid w:val="00A24B51"/>
    <w:rsid w:val="00A24F3E"/>
    <w:rsid w:val="00A27D7A"/>
    <w:rsid w:val="00A30686"/>
    <w:rsid w:val="00A31136"/>
    <w:rsid w:val="00A33A7A"/>
    <w:rsid w:val="00A34F84"/>
    <w:rsid w:val="00A36532"/>
    <w:rsid w:val="00A36AF4"/>
    <w:rsid w:val="00A40733"/>
    <w:rsid w:val="00A40A7F"/>
    <w:rsid w:val="00A40D9C"/>
    <w:rsid w:val="00A45013"/>
    <w:rsid w:val="00A4598B"/>
    <w:rsid w:val="00A47078"/>
    <w:rsid w:val="00A57232"/>
    <w:rsid w:val="00A6106B"/>
    <w:rsid w:val="00A6215B"/>
    <w:rsid w:val="00A62E34"/>
    <w:rsid w:val="00A6315B"/>
    <w:rsid w:val="00A639CE"/>
    <w:rsid w:val="00A63DBB"/>
    <w:rsid w:val="00A63ED3"/>
    <w:rsid w:val="00A675D1"/>
    <w:rsid w:val="00A675DE"/>
    <w:rsid w:val="00A71E50"/>
    <w:rsid w:val="00A71E77"/>
    <w:rsid w:val="00A73972"/>
    <w:rsid w:val="00A7540A"/>
    <w:rsid w:val="00A75B97"/>
    <w:rsid w:val="00A7653F"/>
    <w:rsid w:val="00A77966"/>
    <w:rsid w:val="00A77AF8"/>
    <w:rsid w:val="00A8122B"/>
    <w:rsid w:val="00A8346B"/>
    <w:rsid w:val="00A83DF1"/>
    <w:rsid w:val="00A84BA4"/>
    <w:rsid w:val="00A85CDF"/>
    <w:rsid w:val="00A8616A"/>
    <w:rsid w:val="00A909E5"/>
    <w:rsid w:val="00A91B32"/>
    <w:rsid w:val="00A9243F"/>
    <w:rsid w:val="00A93403"/>
    <w:rsid w:val="00A943C4"/>
    <w:rsid w:val="00A94B63"/>
    <w:rsid w:val="00A96420"/>
    <w:rsid w:val="00A96C7D"/>
    <w:rsid w:val="00AA0F4B"/>
    <w:rsid w:val="00AA25CC"/>
    <w:rsid w:val="00AA60AD"/>
    <w:rsid w:val="00AB07E6"/>
    <w:rsid w:val="00AB14FB"/>
    <w:rsid w:val="00AB1BD5"/>
    <w:rsid w:val="00AB3749"/>
    <w:rsid w:val="00AB3EA1"/>
    <w:rsid w:val="00AB47B6"/>
    <w:rsid w:val="00AB516D"/>
    <w:rsid w:val="00AB6F79"/>
    <w:rsid w:val="00AC11AA"/>
    <w:rsid w:val="00AC4AB7"/>
    <w:rsid w:val="00AC78C8"/>
    <w:rsid w:val="00AD0053"/>
    <w:rsid w:val="00AD0B66"/>
    <w:rsid w:val="00AD38C4"/>
    <w:rsid w:val="00AD3CB1"/>
    <w:rsid w:val="00AD475E"/>
    <w:rsid w:val="00AD71DB"/>
    <w:rsid w:val="00AD7323"/>
    <w:rsid w:val="00AE5950"/>
    <w:rsid w:val="00AE6C44"/>
    <w:rsid w:val="00AE7773"/>
    <w:rsid w:val="00AF169F"/>
    <w:rsid w:val="00AF3035"/>
    <w:rsid w:val="00AF3F9E"/>
    <w:rsid w:val="00AF4560"/>
    <w:rsid w:val="00AF4DC9"/>
    <w:rsid w:val="00AF7736"/>
    <w:rsid w:val="00AF7A85"/>
    <w:rsid w:val="00B01AAD"/>
    <w:rsid w:val="00B02517"/>
    <w:rsid w:val="00B0433C"/>
    <w:rsid w:val="00B05099"/>
    <w:rsid w:val="00B07D1D"/>
    <w:rsid w:val="00B152C4"/>
    <w:rsid w:val="00B16038"/>
    <w:rsid w:val="00B16AEE"/>
    <w:rsid w:val="00B16C9D"/>
    <w:rsid w:val="00B17DE6"/>
    <w:rsid w:val="00B21355"/>
    <w:rsid w:val="00B2196F"/>
    <w:rsid w:val="00B21F8E"/>
    <w:rsid w:val="00B24443"/>
    <w:rsid w:val="00B24683"/>
    <w:rsid w:val="00B24A8C"/>
    <w:rsid w:val="00B24C38"/>
    <w:rsid w:val="00B276FC"/>
    <w:rsid w:val="00B30C2B"/>
    <w:rsid w:val="00B30D16"/>
    <w:rsid w:val="00B3375E"/>
    <w:rsid w:val="00B33A30"/>
    <w:rsid w:val="00B35526"/>
    <w:rsid w:val="00B35AC8"/>
    <w:rsid w:val="00B35D8F"/>
    <w:rsid w:val="00B36839"/>
    <w:rsid w:val="00B40E8A"/>
    <w:rsid w:val="00B45735"/>
    <w:rsid w:val="00B51185"/>
    <w:rsid w:val="00B535FC"/>
    <w:rsid w:val="00B53BF7"/>
    <w:rsid w:val="00B53E5C"/>
    <w:rsid w:val="00B551AF"/>
    <w:rsid w:val="00B56415"/>
    <w:rsid w:val="00B5656E"/>
    <w:rsid w:val="00B60F97"/>
    <w:rsid w:val="00B61005"/>
    <w:rsid w:val="00B619BC"/>
    <w:rsid w:val="00B62164"/>
    <w:rsid w:val="00B6217E"/>
    <w:rsid w:val="00B6313E"/>
    <w:rsid w:val="00B63340"/>
    <w:rsid w:val="00B635BD"/>
    <w:rsid w:val="00B63B49"/>
    <w:rsid w:val="00B63B6D"/>
    <w:rsid w:val="00B6501E"/>
    <w:rsid w:val="00B652B6"/>
    <w:rsid w:val="00B654C3"/>
    <w:rsid w:val="00B675E1"/>
    <w:rsid w:val="00B6799C"/>
    <w:rsid w:val="00B707A7"/>
    <w:rsid w:val="00B72151"/>
    <w:rsid w:val="00B74631"/>
    <w:rsid w:val="00B74A6B"/>
    <w:rsid w:val="00B768B1"/>
    <w:rsid w:val="00B820C1"/>
    <w:rsid w:val="00B86692"/>
    <w:rsid w:val="00B90657"/>
    <w:rsid w:val="00B91340"/>
    <w:rsid w:val="00B916A4"/>
    <w:rsid w:val="00B928C8"/>
    <w:rsid w:val="00B9368F"/>
    <w:rsid w:val="00B93E5F"/>
    <w:rsid w:val="00B9415D"/>
    <w:rsid w:val="00B949F6"/>
    <w:rsid w:val="00B94B89"/>
    <w:rsid w:val="00B94BC2"/>
    <w:rsid w:val="00B95B68"/>
    <w:rsid w:val="00B95EF4"/>
    <w:rsid w:val="00BA0825"/>
    <w:rsid w:val="00BA0BBA"/>
    <w:rsid w:val="00BA0E32"/>
    <w:rsid w:val="00BA121F"/>
    <w:rsid w:val="00BA1EFD"/>
    <w:rsid w:val="00BA24E2"/>
    <w:rsid w:val="00BA4194"/>
    <w:rsid w:val="00BA50C1"/>
    <w:rsid w:val="00BA518B"/>
    <w:rsid w:val="00BA636A"/>
    <w:rsid w:val="00BB01AC"/>
    <w:rsid w:val="00BB0419"/>
    <w:rsid w:val="00BB2B57"/>
    <w:rsid w:val="00BB380F"/>
    <w:rsid w:val="00BB5E04"/>
    <w:rsid w:val="00BB5E90"/>
    <w:rsid w:val="00BB6014"/>
    <w:rsid w:val="00BB6ABF"/>
    <w:rsid w:val="00BC11CF"/>
    <w:rsid w:val="00BC19CD"/>
    <w:rsid w:val="00BC4104"/>
    <w:rsid w:val="00BC5576"/>
    <w:rsid w:val="00BC628E"/>
    <w:rsid w:val="00BC69EE"/>
    <w:rsid w:val="00BC7CD6"/>
    <w:rsid w:val="00BD0806"/>
    <w:rsid w:val="00BD23E0"/>
    <w:rsid w:val="00BD2F2B"/>
    <w:rsid w:val="00BD35B2"/>
    <w:rsid w:val="00BD605B"/>
    <w:rsid w:val="00BD6507"/>
    <w:rsid w:val="00BE1473"/>
    <w:rsid w:val="00BE20C6"/>
    <w:rsid w:val="00BE2FAB"/>
    <w:rsid w:val="00BE365D"/>
    <w:rsid w:val="00BE398C"/>
    <w:rsid w:val="00BE4A33"/>
    <w:rsid w:val="00BE7462"/>
    <w:rsid w:val="00BE7C22"/>
    <w:rsid w:val="00BF0D50"/>
    <w:rsid w:val="00BF1998"/>
    <w:rsid w:val="00BF2469"/>
    <w:rsid w:val="00BF71FD"/>
    <w:rsid w:val="00BF7870"/>
    <w:rsid w:val="00BF79A0"/>
    <w:rsid w:val="00BF79DB"/>
    <w:rsid w:val="00C03597"/>
    <w:rsid w:val="00C04788"/>
    <w:rsid w:val="00C05CE2"/>
    <w:rsid w:val="00C1482A"/>
    <w:rsid w:val="00C14DD8"/>
    <w:rsid w:val="00C1640C"/>
    <w:rsid w:val="00C17145"/>
    <w:rsid w:val="00C2127A"/>
    <w:rsid w:val="00C21BE0"/>
    <w:rsid w:val="00C230B0"/>
    <w:rsid w:val="00C232EA"/>
    <w:rsid w:val="00C2459A"/>
    <w:rsid w:val="00C24847"/>
    <w:rsid w:val="00C24F1B"/>
    <w:rsid w:val="00C2527E"/>
    <w:rsid w:val="00C2621C"/>
    <w:rsid w:val="00C35170"/>
    <w:rsid w:val="00C356A9"/>
    <w:rsid w:val="00C360EB"/>
    <w:rsid w:val="00C426F0"/>
    <w:rsid w:val="00C42CBC"/>
    <w:rsid w:val="00C44415"/>
    <w:rsid w:val="00C45B8B"/>
    <w:rsid w:val="00C47AD0"/>
    <w:rsid w:val="00C538AA"/>
    <w:rsid w:val="00C5712B"/>
    <w:rsid w:val="00C578AF"/>
    <w:rsid w:val="00C60D34"/>
    <w:rsid w:val="00C60DDE"/>
    <w:rsid w:val="00C6105C"/>
    <w:rsid w:val="00C61FA5"/>
    <w:rsid w:val="00C620C0"/>
    <w:rsid w:val="00C62D3D"/>
    <w:rsid w:val="00C63819"/>
    <w:rsid w:val="00C63EF2"/>
    <w:rsid w:val="00C64B2C"/>
    <w:rsid w:val="00C65149"/>
    <w:rsid w:val="00C655E9"/>
    <w:rsid w:val="00C67120"/>
    <w:rsid w:val="00C67250"/>
    <w:rsid w:val="00C67431"/>
    <w:rsid w:val="00C67795"/>
    <w:rsid w:val="00C70F47"/>
    <w:rsid w:val="00C71252"/>
    <w:rsid w:val="00C72A35"/>
    <w:rsid w:val="00C76053"/>
    <w:rsid w:val="00C76798"/>
    <w:rsid w:val="00C81378"/>
    <w:rsid w:val="00C832F9"/>
    <w:rsid w:val="00C83FD2"/>
    <w:rsid w:val="00C84DE3"/>
    <w:rsid w:val="00C84DEA"/>
    <w:rsid w:val="00C8552F"/>
    <w:rsid w:val="00C863AB"/>
    <w:rsid w:val="00C86D4A"/>
    <w:rsid w:val="00C87915"/>
    <w:rsid w:val="00C9137E"/>
    <w:rsid w:val="00C9327E"/>
    <w:rsid w:val="00C93A55"/>
    <w:rsid w:val="00C9562C"/>
    <w:rsid w:val="00C95E6D"/>
    <w:rsid w:val="00CA1271"/>
    <w:rsid w:val="00CA248D"/>
    <w:rsid w:val="00CA3216"/>
    <w:rsid w:val="00CA39E1"/>
    <w:rsid w:val="00CA7A84"/>
    <w:rsid w:val="00CB0EE3"/>
    <w:rsid w:val="00CB2F5A"/>
    <w:rsid w:val="00CB31D0"/>
    <w:rsid w:val="00CB79F7"/>
    <w:rsid w:val="00CC29D5"/>
    <w:rsid w:val="00CC505E"/>
    <w:rsid w:val="00CC6287"/>
    <w:rsid w:val="00CC70E6"/>
    <w:rsid w:val="00CC727E"/>
    <w:rsid w:val="00CC7E15"/>
    <w:rsid w:val="00CD0DDF"/>
    <w:rsid w:val="00CD1D4A"/>
    <w:rsid w:val="00CD382E"/>
    <w:rsid w:val="00CD433E"/>
    <w:rsid w:val="00CD4F46"/>
    <w:rsid w:val="00CD6316"/>
    <w:rsid w:val="00CD6EE0"/>
    <w:rsid w:val="00CD7CB1"/>
    <w:rsid w:val="00CE0A97"/>
    <w:rsid w:val="00CE3299"/>
    <w:rsid w:val="00CE37AF"/>
    <w:rsid w:val="00CE728D"/>
    <w:rsid w:val="00CE798C"/>
    <w:rsid w:val="00CF0035"/>
    <w:rsid w:val="00CF4B37"/>
    <w:rsid w:val="00CF4ED6"/>
    <w:rsid w:val="00CF54C1"/>
    <w:rsid w:val="00CF6227"/>
    <w:rsid w:val="00CF7D08"/>
    <w:rsid w:val="00D031AE"/>
    <w:rsid w:val="00D040FF"/>
    <w:rsid w:val="00D05D06"/>
    <w:rsid w:val="00D06737"/>
    <w:rsid w:val="00D07057"/>
    <w:rsid w:val="00D13423"/>
    <w:rsid w:val="00D13961"/>
    <w:rsid w:val="00D16054"/>
    <w:rsid w:val="00D161D8"/>
    <w:rsid w:val="00D2423D"/>
    <w:rsid w:val="00D2508E"/>
    <w:rsid w:val="00D264D2"/>
    <w:rsid w:val="00D30888"/>
    <w:rsid w:val="00D31DCE"/>
    <w:rsid w:val="00D321A5"/>
    <w:rsid w:val="00D3463A"/>
    <w:rsid w:val="00D3587A"/>
    <w:rsid w:val="00D35A14"/>
    <w:rsid w:val="00D3666D"/>
    <w:rsid w:val="00D36FC2"/>
    <w:rsid w:val="00D41295"/>
    <w:rsid w:val="00D453CE"/>
    <w:rsid w:val="00D47133"/>
    <w:rsid w:val="00D50E8D"/>
    <w:rsid w:val="00D5126A"/>
    <w:rsid w:val="00D51D76"/>
    <w:rsid w:val="00D51E17"/>
    <w:rsid w:val="00D52061"/>
    <w:rsid w:val="00D52B1D"/>
    <w:rsid w:val="00D5651D"/>
    <w:rsid w:val="00D57861"/>
    <w:rsid w:val="00D608BE"/>
    <w:rsid w:val="00D61E0F"/>
    <w:rsid w:val="00D62933"/>
    <w:rsid w:val="00D648E1"/>
    <w:rsid w:val="00D64BF6"/>
    <w:rsid w:val="00D656C9"/>
    <w:rsid w:val="00D65F8A"/>
    <w:rsid w:val="00D66F97"/>
    <w:rsid w:val="00D70928"/>
    <w:rsid w:val="00D72DA4"/>
    <w:rsid w:val="00D72F30"/>
    <w:rsid w:val="00D73C64"/>
    <w:rsid w:val="00D7489B"/>
    <w:rsid w:val="00D74F70"/>
    <w:rsid w:val="00D7510B"/>
    <w:rsid w:val="00D753FB"/>
    <w:rsid w:val="00D75B46"/>
    <w:rsid w:val="00D75C51"/>
    <w:rsid w:val="00D763E2"/>
    <w:rsid w:val="00D81080"/>
    <w:rsid w:val="00D827E1"/>
    <w:rsid w:val="00D828DD"/>
    <w:rsid w:val="00D83D86"/>
    <w:rsid w:val="00D84664"/>
    <w:rsid w:val="00D901C5"/>
    <w:rsid w:val="00D9184C"/>
    <w:rsid w:val="00D91E71"/>
    <w:rsid w:val="00D93972"/>
    <w:rsid w:val="00D96879"/>
    <w:rsid w:val="00D9763F"/>
    <w:rsid w:val="00D976B4"/>
    <w:rsid w:val="00D978F8"/>
    <w:rsid w:val="00D97D15"/>
    <w:rsid w:val="00DA1686"/>
    <w:rsid w:val="00DA28C1"/>
    <w:rsid w:val="00DA4F57"/>
    <w:rsid w:val="00DB2C5A"/>
    <w:rsid w:val="00DB2D33"/>
    <w:rsid w:val="00DB5DBA"/>
    <w:rsid w:val="00DB71F8"/>
    <w:rsid w:val="00DB79F3"/>
    <w:rsid w:val="00DC00DB"/>
    <w:rsid w:val="00DC1971"/>
    <w:rsid w:val="00DC250F"/>
    <w:rsid w:val="00DC253E"/>
    <w:rsid w:val="00DC3D04"/>
    <w:rsid w:val="00DC7293"/>
    <w:rsid w:val="00DD0E5B"/>
    <w:rsid w:val="00DD1236"/>
    <w:rsid w:val="00DD43BF"/>
    <w:rsid w:val="00DD4B2B"/>
    <w:rsid w:val="00DD5535"/>
    <w:rsid w:val="00DD612B"/>
    <w:rsid w:val="00DE4BF1"/>
    <w:rsid w:val="00DE55BD"/>
    <w:rsid w:val="00DF0E9E"/>
    <w:rsid w:val="00DF19E6"/>
    <w:rsid w:val="00DF1A1E"/>
    <w:rsid w:val="00DF2C81"/>
    <w:rsid w:val="00DF42E7"/>
    <w:rsid w:val="00DF4C6B"/>
    <w:rsid w:val="00DF5195"/>
    <w:rsid w:val="00DF59C6"/>
    <w:rsid w:val="00DF5D5B"/>
    <w:rsid w:val="00E0049C"/>
    <w:rsid w:val="00E004CB"/>
    <w:rsid w:val="00E021A9"/>
    <w:rsid w:val="00E02B47"/>
    <w:rsid w:val="00E04A51"/>
    <w:rsid w:val="00E10ADA"/>
    <w:rsid w:val="00E17F25"/>
    <w:rsid w:val="00E208B2"/>
    <w:rsid w:val="00E21541"/>
    <w:rsid w:val="00E2311C"/>
    <w:rsid w:val="00E250BB"/>
    <w:rsid w:val="00E25947"/>
    <w:rsid w:val="00E32960"/>
    <w:rsid w:val="00E3710A"/>
    <w:rsid w:val="00E40261"/>
    <w:rsid w:val="00E40AA5"/>
    <w:rsid w:val="00E41D25"/>
    <w:rsid w:val="00E4244E"/>
    <w:rsid w:val="00E43345"/>
    <w:rsid w:val="00E50751"/>
    <w:rsid w:val="00E5078B"/>
    <w:rsid w:val="00E512C3"/>
    <w:rsid w:val="00E51CE7"/>
    <w:rsid w:val="00E52C1C"/>
    <w:rsid w:val="00E5317D"/>
    <w:rsid w:val="00E54B99"/>
    <w:rsid w:val="00E55E83"/>
    <w:rsid w:val="00E567F6"/>
    <w:rsid w:val="00E579D7"/>
    <w:rsid w:val="00E579FB"/>
    <w:rsid w:val="00E64AE6"/>
    <w:rsid w:val="00E66879"/>
    <w:rsid w:val="00E66E58"/>
    <w:rsid w:val="00E670A1"/>
    <w:rsid w:val="00E716F5"/>
    <w:rsid w:val="00E719C7"/>
    <w:rsid w:val="00E71F5A"/>
    <w:rsid w:val="00E71F88"/>
    <w:rsid w:val="00E730CF"/>
    <w:rsid w:val="00E7338B"/>
    <w:rsid w:val="00E73EFC"/>
    <w:rsid w:val="00E74264"/>
    <w:rsid w:val="00E75BB2"/>
    <w:rsid w:val="00E75BE9"/>
    <w:rsid w:val="00E7741F"/>
    <w:rsid w:val="00E82158"/>
    <w:rsid w:val="00E8424D"/>
    <w:rsid w:val="00E860A8"/>
    <w:rsid w:val="00E86AF7"/>
    <w:rsid w:val="00E8782B"/>
    <w:rsid w:val="00E87DEF"/>
    <w:rsid w:val="00E90150"/>
    <w:rsid w:val="00E90219"/>
    <w:rsid w:val="00E9291A"/>
    <w:rsid w:val="00E933F1"/>
    <w:rsid w:val="00E93921"/>
    <w:rsid w:val="00E96077"/>
    <w:rsid w:val="00E96158"/>
    <w:rsid w:val="00E961D7"/>
    <w:rsid w:val="00E97DD7"/>
    <w:rsid w:val="00E97DEB"/>
    <w:rsid w:val="00EA085B"/>
    <w:rsid w:val="00EA195D"/>
    <w:rsid w:val="00EA1DD9"/>
    <w:rsid w:val="00EA5BB5"/>
    <w:rsid w:val="00EA6434"/>
    <w:rsid w:val="00EA7FB9"/>
    <w:rsid w:val="00EB2EFF"/>
    <w:rsid w:val="00EB44F6"/>
    <w:rsid w:val="00EC1695"/>
    <w:rsid w:val="00EC195E"/>
    <w:rsid w:val="00EC231B"/>
    <w:rsid w:val="00EC3B09"/>
    <w:rsid w:val="00EC3C59"/>
    <w:rsid w:val="00EC6D23"/>
    <w:rsid w:val="00ED042A"/>
    <w:rsid w:val="00ED1225"/>
    <w:rsid w:val="00ED3AA5"/>
    <w:rsid w:val="00ED5CD4"/>
    <w:rsid w:val="00ED6E06"/>
    <w:rsid w:val="00ED7C3F"/>
    <w:rsid w:val="00EE32CD"/>
    <w:rsid w:val="00EE3DE6"/>
    <w:rsid w:val="00EE4B1D"/>
    <w:rsid w:val="00EE4FAF"/>
    <w:rsid w:val="00EE6D4A"/>
    <w:rsid w:val="00EF05CB"/>
    <w:rsid w:val="00EF283B"/>
    <w:rsid w:val="00EF3AC2"/>
    <w:rsid w:val="00EF47ED"/>
    <w:rsid w:val="00EF6A0C"/>
    <w:rsid w:val="00EF770E"/>
    <w:rsid w:val="00F00431"/>
    <w:rsid w:val="00F03F24"/>
    <w:rsid w:val="00F04AD2"/>
    <w:rsid w:val="00F07066"/>
    <w:rsid w:val="00F10D99"/>
    <w:rsid w:val="00F110BC"/>
    <w:rsid w:val="00F143D9"/>
    <w:rsid w:val="00F143F1"/>
    <w:rsid w:val="00F14DA6"/>
    <w:rsid w:val="00F1513F"/>
    <w:rsid w:val="00F17026"/>
    <w:rsid w:val="00F20AEA"/>
    <w:rsid w:val="00F21AB3"/>
    <w:rsid w:val="00F220CD"/>
    <w:rsid w:val="00F227E0"/>
    <w:rsid w:val="00F2513D"/>
    <w:rsid w:val="00F32AF9"/>
    <w:rsid w:val="00F3541D"/>
    <w:rsid w:val="00F367B8"/>
    <w:rsid w:val="00F36E0F"/>
    <w:rsid w:val="00F37BF3"/>
    <w:rsid w:val="00F37C85"/>
    <w:rsid w:val="00F40EA9"/>
    <w:rsid w:val="00F425CA"/>
    <w:rsid w:val="00F42D64"/>
    <w:rsid w:val="00F4322B"/>
    <w:rsid w:val="00F443E9"/>
    <w:rsid w:val="00F444E1"/>
    <w:rsid w:val="00F4579E"/>
    <w:rsid w:val="00F471FA"/>
    <w:rsid w:val="00F50786"/>
    <w:rsid w:val="00F5143A"/>
    <w:rsid w:val="00F54334"/>
    <w:rsid w:val="00F557DC"/>
    <w:rsid w:val="00F55BC9"/>
    <w:rsid w:val="00F5731F"/>
    <w:rsid w:val="00F57A84"/>
    <w:rsid w:val="00F61476"/>
    <w:rsid w:val="00F6201E"/>
    <w:rsid w:val="00F62E60"/>
    <w:rsid w:val="00F62F73"/>
    <w:rsid w:val="00F640A2"/>
    <w:rsid w:val="00F64311"/>
    <w:rsid w:val="00F66688"/>
    <w:rsid w:val="00F66B02"/>
    <w:rsid w:val="00F76143"/>
    <w:rsid w:val="00F767EF"/>
    <w:rsid w:val="00F7727C"/>
    <w:rsid w:val="00F77516"/>
    <w:rsid w:val="00F809E9"/>
    <w:rsid w:val="00F82CEE"/>
    <w:rsid w:val="00F83104"/>
    <w:rsid w:val="00F845D9"/>
    <w:rsid w:val="00F8496E"/>
    <w:rsid w:val="00F84A59"/>
    <w:rsid w:val="00F85733"/>
    <w:rsid w:val="00F85AF6"/>
    <w:rsid w:val="00F85E45"/>
    <w:rsid w:val="00F91BC7"/>
    <w:rsid w:val="00F92A62"/>
    <w:rsid w:val="00F95D47"/>
    <w:rsid w:val="00F96771"/>
    <w:rsid w:val="00F96A9A"/>
    <w:rsid w:val="00F9784D"/>
    <w:rsid w:val="00F97ECE"/>
    <w:rsid w:val="00FA19E6"/>
    <w:rsid w:val="00FA2A2A"/>
    <w:rsid w:val="00FA2BB8"/>
    <w:rsid w:val="00FA3146"/>
    <w:rsid w:val="00FA32BE"/>
    <w:rsid w:val="00FA34E6"/>
    <w:rsid w:val="00FA3853"/>
    <w:rsid w:val="00FA3897"/>
    <w:rsid w:val="00FA3D7A"/>
    <w:rsid w:val="00FA76B2"/>
    <w:rsid w:val="00FA7E18"/>
    <w:rsid w:val="00FB025C"/>
    <w:rsid w:val="00FB06CA"/>
    <w:rsid w:val="00FB104F"/>
    <w:rsid w:val="00FB1ACA"/>
    <w:rsid w:val="00FB232A"/>
    <w:rsid w:val="00FB4223"/>
    <w:rsid w:val="00FB5165"/>
    <w:rsid w:val="00FB6823"/>
    <w:rsid w:val="00FB7036"/>
    <w:rsid w:val="00FB762E"/>
    <w:rsid w:val="00FC3F56"/>
    <w:rsid w:val="00FC6431"/>
    <w:rsid w:val="00FC6812"/>
    <w:rsid w:val="00FD18CF"/>
    <w:rsid w:val="00FD2119"/>
    <w:rsid w:val="00FD3FCD"/>
    <w:rsid w:val="00FD51FB"/>
    <w:rsid w:val="00FD54BC"/>
    <w:rsid w:val="00FD68B3"/>
    <w:rsid w:val="00FE1661"/>
    <w:rsid w:val="00FE1EDD"/>
    <w:rsid w:val="00FE2D23"/>
    <w:rsid w:val="00FE4F10"/>
    <w:rsid w:val="00FE7AA3"/>
    <w:rsid w:val="00FE7B6D"/>
    <w:rsid w:val="00FF183B"/>
    <w:rsid w:val="00FF19D8"/>
    <w:rsid w:val="00FF1D3A"/>
    <w:rsid w:val="00FF32A7"/>
    <w:rsid w:val="00FF34A7"/>
    <w:rsid w:val="00FF37B7"/>
    <w:rsid w:val="00FF3D38"/>
    <w:rsid w:val="00FF444E"/>
    <w:rsid w:val="00FF480F"/>
    <w:rsid w:val="00FF505D"/>
    <w:rsid w:val="00FF5EC1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411164"/>
  <w15:docId w15:val="{FBDE0606-FCF1-4280-9CA1-8CFFEB9E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141AA"/>
    <w:pPr>
      <w:jc w:val="both"/>
    </w:pPr>
    <w:rPr>
      <w:rFonts w:asciiTheme="minorHAnsi" w:hAnsiTheme="minorHAnsi" w:cs="Arial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446F4"/>
    <w:pPr>
      <w:keepNext/>
      <w:numPr>
        <w:numId w:val="2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link w:val="Ttulo2Car"/>
    <w:qFormat/>
    <w:rsid w:val="00B5656E"/>
    <w:pPr>
      <w:keepNext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link w:val="Ttulo3Car"/>
    <w:qFormat/>
    <w:rsid w:val="00B5656E"/>
    <w:pPr>
      <w:keepNext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rsid w:val="006F65F1"/>
    <w:pPr>
      <w:keepNext/>
      <w:outlineLvl w:val="3"/>
    </w:pPr>
    <w:rPr>
      <w:rFonts w:ascii="Arial" w:hAnsi="Arial"/>
      <w:i/>
    </w:rPr>
  </w:style>
  <w:style w:type="paragraph" w:styleId="Ttulo5">
    <w:name w:val="heading 5"/>
    <w:basedOn w:val="Normal"/>
    <w:next w:val="Normal"/>
    <w:qFormat/>
    <w:rsid w:val="006D2FCD"/>
    <w:pPr>
      <w:keepNext/>
      <w:outlineLvl w:val="4"/>
    </w:pPr>
    <w:rPr>
      <w:rFonts w:ascii="Arial" w:hAnsi="Arial"/>
      <w:b/>
      <w:i/>
    </w:rPr>
  </w:style>
  <w:style w:type="paragraph" w:styleId="Ttulo6">
    <w:name w:val="heading 6"/>
    <w:basedOn w:val="Normal"/>
    <w:next w:val="Normal"/>
    <w:qFormat/>
    <w:rsid w:val="006D2FCD"/>
    <w:pPr>
      <w:keepNext/>
      <w:outlineLvl w:val="5"/>
    </w:pPr>
    <w:rPr>
      <w:rFonts w:ascii="Arial" w:hAnsi="Arial"/>
      <w:b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D2FC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6D2FCD"/>
    <w:pPr>
      <w:tabs>
        <w:tab w:val="center" w:pos="4252"/>
        <w:tab w:val="right" w:pos="8504"/>
      </w:tabs>
    </w:pPr>
  </w:style>
  <w:style w:type="paragraph" w:styleId="Ttulo">
    <w:name w:val="Title"/>
    <w:basedOn w:val="Normal"/>
    <w:qFormat/>
    <w:rsid w:val="006D2FCD"/>
    <w:pPr>
      <w:spacing w:before="240" w:after="60"/>
      <w:jc w:val="center"/>
    </w:pPr>
    <w:rPr>
      <w:rFonts w:ascii="Arial" w:hAnsi="Arial"/>
      <w:b/>
      <w:kern w:val="28"/>
      <w:sz w:val="32"/>
    </w:rPr>
  </w:style>
  <w:style w:type="paragraph" w:styleId="Listaconnmeros">
    <w:name w:val="List Number"/>
    <w:basedOn w:val="Normal"/>
    <w:rsid w:val="000931A3"/>
    <w:pPr>
      <w:numPr>
        <w:numId w:val="1"/>
      </w:numPr>
    </w:pPr>
    <w:rPr>
      <w:rFonts w:ascii="Arial" w:hAnsi="Arial"/>
      <w:sz w:val="22"/>
    </w:rPr>
  </w:style>
  <w:style w:type="paragraph" w:styleId="NormalWeb">
    <w:name w:val="Normal (Web)"/>
    <w:basedOn w:val="Normal"/>
    <w:uiPriority w:val="99"/>
    <w:unhideWhenUsed/>
    <w:rsid w:val="00BE20C6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Listaconvietas2">
    <w:name w:val="List Bullet 2"/>
    <w:basedOn w:val="Normal"/>
    <w:autoRedefine/>
    <w:rsid w:val="008D5055"/>
    <w:pPr>
      <w:tabs>
        <w:tab w:val="num" w:pos="1428"/>
      </w:tabs>
      <w:ind w:left="708"/>
    </w:pPr>
    <w:rPr>
      <w:rFonts w:ascii="Arial" w:hAnsi="Arial"/>
      <w:b/>
      <w:i/>
      <w:sz w:val="22"/>
    </w:rPr>
  </w:style>
  <w:style w:type="paragraph" w:styleId="Prrafodelista">
    <w:name w:val="List Paragraph"/>
    <w:basedOn w:val="Normal"/>
    <w:uiPriority w:val="34"/>
    <w:qFormat/>
    <w:rsid w:val="007057A9"/>
    <w:pPr>
      <w:ind w:left="720"/>
      <w:contextualSpacing/>
    </w:pPr>
    <w:rPr>
      <w:szCs w:val="24"/>
      <w:lang w:eastAsia="es-CL"/>
    </w:rPr>
  </w:style>
  <w:style w:type="table" w:styleId="Tablaconcuadrcula">
    <w:name w:val="Table Grid"/>
    <w:basedOn w:val="Tablanormal"/>
    <w:rsid w:val="00831B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5709B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5709B6"/>
    <w:rPr>
      <w:rFonts w:ascii="Tahoma" w:hAnsi="Tahoma" w:cs="Tahoma"/>
      <w:sz w:val="16"/>
      <w:szCs w:val="16"/>
      <w:lang w:val="es-ES_tradnl" w:eastAsia="es-ES"/>
    </w:rPr>
  </w:style>
  <w:style w:type="character" w:customStyle="1" w:styleId="EncabezadoCar">
    <w:name w:val="Encabezado Car"/>
    <w:link w:val="Encabezado"/>
    <w:uiPriority w:val="99"/>
    <w:rsid w:val="002E73CE"/>
    <w:rPr>
      <w:rFonts w:ascii="MS Serif" w:hAnsi="MS Serif"/>
      <w:sz w:val="24"/>
      <w:lang w:val="es-ES_tradnl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567704"/>
    <w:pPr>
      <w:widowControl w:val="0"/>
      <w:autoSpaceDE w:val="0"/>
      <w:autoSpaceDN w:val="0"/>
      <w:adjustRightInd w:val="0"/>
    </w:pPr>
    <w:rPr>
      <w:rFonts w:ascii="Calibri" w:eastAsiaTheme="minorEastAsia" w:hAnsi="Calibri" w:cs="Calibri"/>
      <w:sz w:val="22"/>
      <w:szCs w:val="22"/>
      <w:lang w:val="es-MX" w:eastAsia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67704"/>
    <w:rPr>
      <w:rFonts w:ascii="Calibri" w:eastAsiaTheme="minorEastAsia" w:hAnsi="Calibri" w:cs="Calibri"/>
      <w:sz w:val="22"/>
      <w:szCs w:val="22"/>
      <w:lang w:val="es-MX" w:eastAsia="es-MX"/>
    </w:rPr>
  </w:style>
  <w:style w:type="paragraph" w:customStyle="1" w:styleId="TableParagraph">
    <w:name w:val="Table Paragraph"/>
    <w:basedOn w:val="Normal"/>
    <w:uiPriority w:val="1"/>
    <w:qFormat/>
    <w:rsid w:val="00567704"/>
    <w:pPr>
      <w:widowControl w:val="0"/>
      <w:autoSpaceDE w:val="0"/>
      <w:autoSpaceDN w:val="0"/>
      <w:adjustRightInd w:val="0"/>
      <w:ind w:left="827" w:hanging="361"/>
    </w:pPr>
    <w:rPr>
      <w:rFonts w:ascii="Calibri" w:eastAsiaTheme="minorEastAsia" w:hAnsi="Calibri" w:cs="Calibri"/>
      <w:szCs w:val="24"/>
      <w:lang w:val="es-MX" w:eastAsia="es-MX"/>
    </w:rPr>
  </w:style>
  <w:style w:type="character" w:styleId="Refdecomentario">
    <w:name w:val="annotation reference"/>
    <w:basedOn w:val="Fuentedeprrafopredeter"/>
    <w:semiHidden/>
    <w:unhideWhenUsed/>
    <w:rsid w:val="00A22F0F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A22F0F"/>
  </w:style>
  <w:style w:type="character" w:customStyle="1" w:styleId="TextocomentarioCar">
    <w:name w:val="Texto comentario Car"/>
    <w:basedOn w:val="Fuentedeprrafopredeter"/>
    <w:link w:val="Textocomentario"/>
    <w:rsid w:val="00A22F0F"/>
    <w:rPr>
      <w:rFonts w:asciiTheme="minorHAnsi" w:hAnsiTheme="minorHAnsi" w:cs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22F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22F0F"/>
    <w:rPr>
      <w:rFonts w:asciiTheme="minorHAnsi" w:hAnsiTheme="minorHAnsi" w:cs="Arial"/>
      <w:b/>
      <w:bCs/>
      <w:lang w:val="es-ES" w:eastAsia="es-ES"/>
    </w:rPr>
  </w:style>
  <w:style w:type="paragraph" w:styleId="Revisin">
    <w:name w:val="Revision"/>
    <w:hidden/>
    <w:uiPriority w:val="99"/>
    <w:semiHidden/>
    <w:rsid w:val="002F0AE1"/>
    <w:rPr>
      <w:rFonts w:asciiTheme="minorHAnsi" w:hAnsiTheme="minorHAnsi" w:cs="Arial"/>
      <w:lang w:val="es-ES" w:eastAsia="es-ES"/>
    </w:rPr>
  </w:style>
  <w:style w:type="character" w:styleId="Hipervnculo">
    <w:name w:val="Hyperlink"/>
    <w:basedOn w:val="Fuentedeprrafopredeter"/>
    <w:unhideWhenUsed/>
    <w:rsid w:val="00113D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3DB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384A7B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9446F4"/>
    <w:rPr>
      <w:rFonts w:ascii="Arial" w:hAnsi="Arial" w:cs="Arial"/>
      <w:b/>
      <w:kern w:val="28"/>
      <w:sz w:val="28"/>
      <w:lang w:eastAsia="es-ES"/>
    </w:rPr>
  </w:style>
  <w:style w:type="paragraph" w:styleId="Textonotapie">
    <w:name w:val="footnote text"/>
    <w:basedOn w:val="Normal"/>
    <w:link w:val="TextonotapieCar"/>
    <w:semiHidden/>
    <w:unhideWhenUsed/>
    <w:rsid w:val="00D62933"/>
  </w:style>
  <w:style w:type="character" w:customStyle="1" w:styleId="TextonotapieCar">
    <w:name w:val="Texto nota pie Car"/>
    <w:basedOn w:val="Fuentedeprrafopredeter"/>
    <w:link w:val="Textonotapie"/>
    <w:semiHidden/>
    <w:rsid w:val="00D62933"/>
    <w:rPr>
      <w:rFonts w:asciiTheme="minorHAnsi" w:hAnsiTheme="minorHAnsi" w:cs="Arial"/>
      <w:lang w:eastAsia="es-ES"/>
    </w:rPr>
  </w:style>
  <w:style w:type="character" w:styleId="Refdenotaalpie">
    <w:name w:val="footnote reference"/>
    <w:basedOn w:val="Fuentedeprrafopredeter"/>
    <w:semiHidden/>
    <w:unhideWhenUsed/>
    <w:rsid w:val="00D62933"/>
    <w:rPr>
      <w:vertAlign w:val="superscript"/>
    </w:rPr>
  </w:style>
  <w:style w:type="character" w:customStyle="1" w:styleId="Ttulo2Car">
    <w:name w:val="Título 2 Car"/>
    <w:basedOn w:val="Fuentedeprrafopredeter"/>
    <w:link w:val="Ttulo2"/>
    <w:rsid w:val="00D2423D"/>
    <w:rPr>
      <w:rFonts w:ascii="Arial" w:hAnsi="Arial" w:cs="Arial"/>
      <w:b/>
      <w:sz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666466"/>
    <w:rPr>
      <w:rFonts w:ascii="Arial" w:hAnsi="Arial" w:cs="Arial"/>
      <w:b/>
      <w:lang w:eastAsia="es-ES"/>
    </w:rPr>
  </w:style>
  <w:style w:type="table" w:styleId="Tablaconcuadrcula1clara">
    <w:name w:val="Grid Table 1 Light"/>
    <w:basedOn w:val="Tablanormal"/>
    <w:uiPriority w:val="46"/>
    <w:rsid w:val="00E004C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664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51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4712">
          <w:marLeft w:val="43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42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5230">
          <w:marLeft w:val="432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46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13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54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45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7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6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76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487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1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0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95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5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111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0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3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035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5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8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7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883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09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2956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1667">
          <w:marLeft w:val="432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372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5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771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286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1308">
          <w:marLeft w:val="432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enjaminAscencio/MallaSalud/tree/main/Video%20avanc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BenjaminAscencio/MallaSalud/tree/main/Video%20avanc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Proyecto%20Emergencias\Actas%20Reunion%20y%20Comite\Minutas\Call%20Center%202000.07.03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752EAA-CCC1-431B-B07E-F88A21823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Call Center 2000.07.03.dot</Template>
  <TotalTime>57</TotalTime>
  <Pages>2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TIPO</vt:lpstr>
    </vt:vector>
  </TitlesOfParts>
  <Company>Familia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TIPO</dc:title>
  <dc:creator>Paola Ugalde</dc:creator>
  <cp:lastModifiedBy>BENJAMIN NICOLAS ASCENCIO VILLARROEL</cp:lastModifiedBy>
  <cp:revision>8</cp:revision>
  <cp:lastPrinted>2023-05-12T15:53:00Z</cp:lastPrinted>
  <dcterms:created xsi:type="dcterms:W3CDTF">2025-06-03T15:25:00Z</dcterms:created>
  <dcterms:modified xsi:type="dcterms:W3CDTF">2026-10-05T23:47:00Z</dcterms:modified>
</cp:coreProperties>
</file>